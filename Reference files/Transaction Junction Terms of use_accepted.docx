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page" w:horzAnchor="margin" w:tblpY="527"/>
        <w:tblW w:w="8995" w:type="dxa"/>
        <w:tblLayout w:type="fixed"/>
        <w:tblLook w:val="04A0" w:firstRow="1" w:lastRow="0" w:firstColumn="1" w:lastColumn="0" w:noHBand="0" w:noVBand="1"/>
      </w:tblPr>
      <w:tblGrid>
        <w:gridCol w:w="2425"/>
        <w:gridCol w:w="6570"/>
      </w:tblGrid>
      <w:tr w:rsidR="00D63F9E" w:rsidRPr="00B129BC" w14:paraId="25431F5B" w14:textId="77777777" w:rsidTr="003F2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  <w:gridSpan w:val="2"/>
            <w:shd w:val="clear" w:color="auto" w:fill="002850" w:themeFill="accent2"/>
            <w:vAlign w:val="center"/>
          </w:tcPr>
          <w:p w14:paraId="6AD32EC8" w14:textId="77777777" w:rsidR="00D009F8" w:rsidRDefault="00D63F9E" w:rsidP="00D009F8">
            <w:pPr>
              <w:pStyle w:val="Title"/>
              <w:jc w:val="center"/>
              <w:rPr>
                <w:rStyle w:val="IntenseEmphasis"/>
                <w:b/>
                <w:bCs w:val="0"/>
              </w:rPr>
            </w:pPr>
            <w:r>
              <w:drawing>
                <wp:anchor distT="0" distB="0" distL="114300" distR="114300" simplePos="0" relativeHeight="251659264" behindDoc="0" locked="0" layoutInCell="1" allowOverlap="1" wp14:anchorId="40E7ADD2" wp14:editId="22B6B3EB">
                  <wp:simplePos x="0" y="0"/>
                  <wp:positionH relativeFrom="column">
                    <wp:posOffset>1605280</wp:posOffset>
                  </wp:positionH>
                  <wp:positionV relativeFrom="paragraph">
                    <wp:posOffset>37465</wp:posOffset>
                  </wp:positionV>
                  <wp:extent cx="2460625" cy="381635"/>
                  <wp:effectExtent l="0" t="0" r="0" b="0"/>
                  <wp:wrapSquare wrapText="bothSides"/>
                  <wp:docPr id="10494625" name="Picture 5" descr="A close up of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790253" name="Picture 5" descr="A close up of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3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7A78">
              <w:rPr>
                <w:rStyle w:val="IntenseEmphasi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42B69F6C" w14:textId="77777777" w:rsidR="00D63F9E" w:rsidRPr="00D009F8" w:rsidRDefault="00D63F9E" w:rsidP="00D009F8">
            <w:pPr>
              <w:pStyle w:val="Title"/>
              <w:jc w:val="center"/>
              <w:rPr>
                <w:rFonts w:ascii="Montserrat" w:hAnsi="Montserrat"/>
                <w:b w:val="0"/>
                <w:bCs/>
                <w:iCs/>
                <w:caps/>
                <w:color w:val="FFFFFF" w:themeColor="background1"/>
                <w:sz w:val="28"/>
              </w:rPr>
            </w:pPr>
            <w:r w:rsidRPr="00D009F8">
              <w:rPr>
                <w:rFonts w:eastAsia="MS Mincho" w:cstheme="minorHAnsi"/>
                <w:color w:val="FFFFFF" w:themeColor="background1"/>
                <w:sz w:val="16"/>
                <w:szCs w:val="16"/>
              </w:rPr>
              <w:t>Transaction Junction (Pty) Lt</w:t>
            </w:r>
            <w:r w:rsidR="00D009F8">
              <w:rPr>
                <w:rFonts w:eastAsia="MS Mincho" w:cstheme="minorHAnsi"/>
                <w:color w:val="FFFFFF" w:themeColor="background1"/>
                <w:sz w:val="16"/>
                <w:szCs w:val="16"/>
              </w:rPr>
              <w:t>d</w:t>
            </w:r>
          </w:p>
          <w:tbl>
            <w:tblPr>
              <w:tblStyle w:val="TableGrid"/>
              <w:tblpPr w:leftFromText="180" w:rightFromText="180" w:vertAnchor="text" w:horzAnchor="margin" w:tblpXSpec="center" w:tblpY="-45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22"/>
            </w:tblGrid>
            <w:tr w:rsidR="00D63F9E" w:rsidRPr="00D63F9E" w14:paraId="128C6605" w14:textId="77777777" w:rsidTr="00D009F8">
              <w:trPr>
                <w:trHeight w:val="214"/>
              </w:trPr>
              <w:tc>
                <w:tcPr>
                  <w:tcW w:w="4422" w:type="dxa"/>
                </w:tcPr>
                <w:p w14:paraId="730EDA4F" w14:textId="77777777" w:rsidR="00463E4F" w:rsidRDefault="00463E4F" w:rsidP="00D009F8">
                  <w:pPr>
                    <w:spacing w:line="360" w:lineRule="auto"/>
                    <w:rPr>
                      <w:rFonts w:eastAsia="MS Mincho" w:cstheme="minorHAnsi"/>
                      <w:sz w:val="12"/>
                      <w:szCs w:val="12"/>
                    </w:rPr>
                  </w:pPr>
                  <w:r w:rsidRPr="00463E4F">
                    <w:rPr>
                      <w:rFonts w:eastAsia="MS Mincho" w:cstheme="minorHAnsi"/>
                      <w:sz w:val="12"/>
                      <w:szCs w:val="12"/>
                    </w:rPr>
                    <w:t xml:space="preserve">Building 3, Waterview Close, </w:t>
                  </w:r>
                  <w:r>
                    <w:rPr>
                      <w:rFonts w:eastAsia="MS Mincho" w:cstheme="minorHAnsi"/>
                      <w:sz w:val="12"/>
                      <w:szCs w:val="12"/>
                    </w:rPr>
                    <w:t xml:space="preserve">Century </w:t>
                  </w:r>
                  <w:r w:rsidR="00D63F9E" w:rsidRPr="00D63F9E">
                    <w:rPr>
                      <w:rFonts w:eastAsia="MS Mincho" w:cstheme="minorHAnsi"/>
                      <w:sz w:val="12"/>
                      <w:szCs w:val="12"/>
                    </w:rPr>
                    <w:t>City, 7441,</w:t>
                  </w:r>
                </w:p>
                <w:p w14:paraId="1BD9EE01" w14:textId="77777777" w:rsidR="00D63F9E" w:rsidRPr="00D63F9E" w:rsidRDefault="00D63F9E" w:rsidP="00D009F8">
                  <w:pPr>
                    <w:spacing w:line="360" w:lineRule="auto"/>
                    <w:rPr>
                      <w:rFonts w:eastAsia="MS Mincho" w:cstheme="minorHAnsi"/>
                      <w:sz w:val="12"/>
                      <w:szCs w:val="12"/>
                    </w:rPr>
                  </w:pPr>
                  <w:r w:rsidRPr="00D63F9E">
                    <w:rPr>
                      <w:rFonts w:eastAsia="MS Mincho" w:cstheme="minorHAnsi"/>
                      <w:sz w:val="12"/>
                      <w:szCs w:val="12"/>
                    </w:rPr>
                    <w:t>Cape Town, Western Cape, Republic of South Africa</w:t>
                  </w:r>
                </w:p>
              </w:tc>
            </w:tr>
            <w:tr w:rsidR="00463E4F" w:rsidRPr="00B129BC" w14:paraId="03BC7ED2" w14:textId="77777777" w:rsidTr="00D009F8">
              <w:trPr>
                <w:trHeight w:val="292"/>
              </w:trPr>
              <w:tc>
                <w:tcPr>
                  <w:tcW w:w="4422" w:type="dxa"/>
                </w:tcPr>
                <w:p w14:paraId="2F329680" w14:textId="77777777" w:rsidR="00463E4F" w:rsidRPr="00B129BC" w:rsidRDefault="00463E4F" w:rsidP="00D009F8">
                  <w:pPr>
                    <w:spacing w:line="360" w:lineRule="auto"/>
                    <w:rPr>
                      <w:rFonts w:eastAsia="MS Mincho" w:cstheme="minorHAnsi"/>
                      <w:sz w:val="12"/>
                      <w:szCs w:val="12"/>
                      <w:lang w:val="it-IT"/>
                    </w:rPr>
                  </w:pPr>
                  <w:r w:rsidRPr="00B129BC">
                    <w:rPr>
                      <w:rFonts w:eastAsia="MS Mincho" w:cstheme="minorHAnsi"/>
                      <w:sz w:val="12"/>
                      <w:szCs w:val="12"/>
                      <w:lang w:val="it-IT"/>
                    </w:rPr>
                    <w:t xml:space="preserve">E-mail: </w:t>
                  </w:r>
                  <w:hyperlink r:id="rId9" w:history="1">
                    <w:r w:rsidRPr="00B129BC">
                      <w:rPr>
                        <w:rStyle w:val="Hyperlink"/>
                        <w:rFonts w:eastAsia="MS Mincho" w:cstheme="minorHAnsi"/>
                        <w:sz w:val="12"/>
                        <w:szCs w:val="12"/>
                        <w:lang w:val="it-IT"/>
                      </w:rPr>
                      <w:t>support@switch.tj</w:t>
                    </w:r>
                  </w:hyperlink>
                </w:p>
                <w:p w14:paraId="42C46752" w14:textId="77777777" w:rsidR="00463E4F" w:rsidRPr="00B129BC" w:rsidRDefault="00463E4F" w:rsidP="00D009F8">
                  <w:pPr>
                    <w:spacing w:line="360" w:lineRule="auto"/>
                    <w:rPr>
                      <w:rFonts w:eastAsia="MS Mincho" w:cstheme="minorHAnsi"/>
                      <w:sz w:val="12"/>
                      <w:szCs w:val="12"/>
                      <w:lang w:val="it-IT"/>
                    </w:rPr>
                  </w:pPr>
                  <w:r w:rsidRPr="00B129BC">
                    <w:rPr>
                      <w:rFonts w:eastAsia="MS Mincho" w:cstheme="minorHAnsi"/>
                      <w:sz w:val="12"/>
                      <w:szCs w:val="12"/>
                      <w:lang w:val="it-IT"/>
                    </w:rPr>
                    <w:t>Telephone: +27 (0)21 525 3100</w:t>
                  </w:r>
                </w:p>
              </w:tc>
            </w:tr>
          </w:tbl>
          <w:p w14:paraId="715A0372" w14:textId="77777777" w:rsidR="00D63F9E" w:rsidRPr="00B129BC" w:rsidRDefault="00D63F9E" w:rsidP="00D009F8">
            <w:pPr>
              <w:pStyle w:val="Title"/>
              <w:jc w:val="center"/>
              <w:rPr>
                <w:lang w:val="it-IT"/>
              </w:rPr>
            </w:pPr>
          </w:p>
        </w:tc>
      </w:tr>
      <w:tr w:rsidR="00D63F9E" w:rsidRPr="00D63F9E" w14:paraId="50BBC406" w14:textId="77777777" w:rsidTr="003F2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  <w:gridSpan w:val="2"/>
            <w:shd w:val="clear" w:color="auto" w:fill="FFFFFF" w:themeFill="background1"/>
            <w:vAlign w:val="center"/>
          </w:tcPr>
          <w:p w14:paraId="1B16B21D" w14:textId="77777777" w:rsidR="00D63F9E" w:rsidRPr="00D63F9E" w:rsidRDefault="00D63F9E" w:rsidP="00D009F8">
            <w:pPr>
              <w:pStyle w:val="Title"/>
              <w:spacing w:before="0" w:after="0" w:line="240" w:lineRule="auto"/>
              <w:jc w:val="center"/>
              <w:rPr>
                <w:rStyle w:val="IntenseEmphasis"/>
                <w:b/>
                <w:bCs w:val="0"/>
              </w:rPr>
            </w:pPr>
            <w:r w:rsidRPr="00D63F9E">
              <w:rPr>
                <w:rStyle w:val="IntenseEmphasis"/>
                <w:b/>
                <w:bCs w:val="0"/>
              </w:rPr>
              <w:t>MASTER SERVICE AGREEMENT</w:t>
            </w:r>
          </w:p>
        </w:tc>
      </w:tr>
      <w:tr w:rsidR="005236C3" w:rsidRPr="00D63F9E" w14:paraId="2141B794" w14:textId="77777777" w:rsidTr="003F2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FFFFFF" w:themeFill="background1"/>
            <w:vAlign w:val="bottom"/>
          </w:tcPr>
          <w:p w14:paraId="4E5BEA94" w14:textId="77777777" w:rsidR="00D63F9E" w:rsidRPr="00B600B0" w:rsidRDefault="00D63F9E" w:rsidP="00D009F8">
            <w:pPr>
              <w:jc w:val="left"/>
              <w:rPr>
                <w:rStyle w:val="IntenseEmphasis"/>
                <w:rFonts w:ascii="Montserrat SemiBold" w:hAnsi="Montserrat SemiBold"/>
                <w:b/>
                <w:bCs/>
                <w:iCs w:val="0"/>
                <w:sz w:val="16"/>
                <w:szCs w:val="16"/>
              </w:rPr>
            </w:pPr>
            <w:r w:rsidRPr="00B600B0">
              <w:rPr>
                <w:rStyle w:val="IntenseEmphasis"/>
                <w:rFonts w:ascii="Montserrat SemiBold" w:hAnsi="Montserrat SemiBold"/>
                <w:b/>
                <w:bCs/>
                <w:iCs w:val="0"/>
                <w:caps w:val="0"/>
                <w:color w:val="274477" w:themeColor="text2"/>
                <w:sz w:val="16"/>
                <w:szCs w:val="16"/>
              </w:rPr>
              <w:t>Client name</w:t>
            </w:r>
            <w:r w:rsidR="007227CC" w:rsidRPr="00B600B0">
              <w:rPr>
                <w:rStyle w:val="IntenseEmphasis"/>
                <w:rFonts w:ascii="Montserrat SemiBold" w:hAnsi="Montserrat SemiBold"/>
                <w:b/>
                <w:bCs/>
                <w:iCs w:val="0"/>
                <w:caps w:val="0"/>
                <w:color w:val="274477" w:themeColor="text2"/>
                <w:sz w:val="16"/>
                <w:szCs w:val="16"/>
              </w:rPr>
              <w:t>:</w:t>
            </w:r>
          </w:p>
        </w:tc>
        <w:tc>
          <w:tcPr>
            <w:tcW w:w="6570" w:type="dxa"/>
            <w:vAlign w:val="center"/>
          </w:tcPr>
          <w:p w14:paraId="374305C9" w14:textId="77777777" w:rsidR="00D63F9E" w:rsidRPr="00B600B0" w:rsidRDefault="007227CC" w:rsidP="00D009F8">
            <w:pPr>
              <w:pStyle w:val="Title"/>
              <w:spacing w:before="0"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  <w:b/>
                <w:bCs w:val="0"/>
                <w:sz w:val="16"/>
                <w:szCs w:val="16"/>
              </w:rPr>
            </w:pPr>
            <w:r w:rsidRPr="00B600B0">
              <w:rPr>
                <w:rStyle w:val="IntenseEmphasis"/>
                <w:rFonts w:ascii="Montserrat SemiBold" w:hAnsi="Montserrat SemiBold"/>
                <w:b/>
                <w:bCs w:val="0"/>
                <w:iCs w:val="0"/>
                <w:caps w:val="0"/>
                <w:color w:val="C8C8D2" w:themeColor="accent5"/>
                <w:sz w:val="16"/>
                <w:szCs w:val="16"/>
              </w:rPr>
              <w:t xml:space="preserve">(Registratered company name) </w:t>
            </w:r>
          </w:p>
        </w:tc>
      </w:tr>
      <w:tr w:rsidR="00E23746" w:rsidRPr="00D63F9E" w14:paraId="6DC19B7F" w14:textId="77777777" w:rsidTr="003F2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FFFFFF" w:themeFill="background1"/>
            <w:vAlign w:val="center"/>
          </w:tcPr>
          <w:p w14:paraId="712C6E26" w14:textId="77777777" w:rsidR="00D63F9E" w:rsidRPr="00B600B0" w:rsidRDefault="007227CC" w:rsidP="00D009F8">
            <w:pPr>
              <w:pStyle w:val="Title"/>
              <w:spacing w:before="0" w:after="0" w:line="240" w:lineRule="auto"/>
              <w:rPr>
                <w:rStyle w:val="IntenseEmphasis"/>
                <w:b/>
                <w:bCs w:val="0"/>
                <w:sz w:val="16"/>
                <w:szCs w:val="16"/>
              </w:rPr>
            </w:pPr>
            <w:r w:rsidRPr="00B600B0">
              <w:rPr>
                <w:rStyle w:val="IntenseEmphasis"/>
                <w:rFonts w:ascii="Montserrat SemiBold" w:hAnsi="Montserrat SemiBold"/>
                <w:b/>
                <w:bCs w:val="0"/>
                <w:iCs w:val="0"/>
                <w:caps w:val="0"/>
                <w:color w:val="274477" w:themeColor="text2"/>
                <w:sz w:val="16"/>
                <w:szCs w:val="16"/>
              </w:rPr>
              <w:t>Registration number:</w:t>
            </w:r>
          </w:p>
        </w:tc>
        <w:tc>
          <w:tcPr>
            <w:tcW w:w="6570" w:type="dxa"/>
            <w:vAlign w:val="center"/>
          </w:tcPr>
          <w:p w14:paraId="508A8949" w14:textId="77777777" w:rsidR="00D63F9E" w:rsidRPr="00B600B0" w:rsidRDefault="007227CC" w:rsidP="00D009F8">
            <w:pPr>
              <w:pStyle w:val="Title"/>
              <w:spacing w:before="0"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Emphasis"/>
                <w:b/>
                <w:bCs w:val="0"/>
                <w:sz w:val="16"/>
                <w:szCs w:val="16"/>
              </w:rPr>
            </w:pPr>
            <w:r w:rsidRPr="00B600B0">
              <w:rPr>
                <w:rStyle w:val="IntenseEmphasis"/>
                <w:rFonts w:ascii="Montserrat SemiBold" w:hAnsi="Montserrat SemiBold"/>
                <w:b/>
                <w:bCs w:val="0"/>
                <w:iCs w:val="0"/>
                <w:caps w:val="0"/>
                <w:color w:val="C8C8D2" w:themeColor="accent5"/>
                <w:sz w:val="16"/>
                <w:szCs w:val="16"/>
              </w:rPr>
              <w:t>(Registratered registration number)</w:t>
            </w:r>
          </w:p>
        </w:tc>
      </w:tr>
    </w:tbl>
    <w:p w14:paraId="00EFC351" w14:textId="77777777" w:rsidR="00D32890" w:rsidRDefault="00D32890" w:rsidP="00DC7BF9">
      <w:pPr>
        <w:spacing w:line="240" w:lineRule="auto"/>
        <w:jc w:val="left"/>
        <w:rPr>
          <w:rFonts w:ascii="Montserrat SemiBold" w:hAnsi="Montserrat SemiBold"/>
          <w:b/>
          <w:bCs/>
          <w:sz w:val="16"/>
          <w:szCs w:val="16"/>
        </w:rPr>
        <w:sectPr w:rsidR="00D32890" w:rsidSect="00E93F2E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1440" w:right="1440" w:bottom="1440" w:left="1440" w:header="720" w:footer="720" w:gutter="0"/>
          <w:cols w:num="2" w:space="720"/>
          <w:docGrid w:linePitch="381"/>
        </w:sectPr>
      </w:pPr>
    </w:p>
    <w:p w14:paraId="38C0D988" w14:textId="3FDC10EB" w:rsidR="003F417B" w:rsidRPr="003F264F" w:rsidRDefault="003F417B" w:rsidP="003F264F">
      <w:pPr>
        <w:pStyle w:val="ListParagraph"/>
        <w:numPr>
          <w:ilvl w:val="0"/>
          <w:numId w:val="0"/>
        </w:numPr>
        <w:ind w:left="360"/>
        <w:jc w:val="center"/>
        <w:rPr>
          <w:rFonts w:cstheme="minorHAnsi"/>
          <w:sz w:val="12"/>
          <w:szCs w:val="12"/>
        </w:rPr>
      </w:pPr>
    </w:p>
    <w:sectPr w:rsidR="003F417B" w:rsidRPr="003F264F" w:rsidSect="006318D9">
      <w:type w:val="continuous"/>
      <w:pgSz w:w="11900" w:h="16840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B0389" w14:textId="77777777" w:rsidR="00531FB4" w:rsidRDefault="00531FB4" w:rsidP="00FD50BB">
      <w:r>
        <w:separator/>
      </w:r>
    </w:p>
    <w:p w14:paraId="223368BA" w14:textId="77777777" w:rsidR="00531FB4" w:rsidRDefault="00531FB4" w:rsidP="00FD50BB"/>
  </w:endnote>
  <w:endnote w:type="continuationSeparator" w:id="0">
    <w:p w14:paraId="665DBA89" w14:textId="77777777" w:rsidR="00531FB4" w:rsidRDefault="00531FB4" w:rsidP="00FD50BB">
      <w:r>
        <w:continuationSeparator/>
      </w:r>
    </w:p>
    <w:p w14:paraId="34CA0BA9" w14:textId="77777777" w:rsidR="00531FB4" w:rsidRDefault="00531FB4" w:rsidP="00FD50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30270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151ED09" w14:textId="77777777" w:rsidR="00EB72D0" w:rsidRDefault="00EB72D0" w:rsidP="00FD50B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FF3315" w14:textId="77777777" w:rsidR="00EB72D0" w:rsidRDefault="00EB72D0" w:rsidP="00FD50BB">
    <w:pPr>
      <w:pStyle w:val="Footer"/>
    </w:pPr>
  </w:p>
  <w:p w14:paraId="0F578B0B" w14:textId="77777777" w:rsidR="00685DEF" w:rsidRDefault="00685DEF" w:rsidP="00FD50B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FFFFFF" w:themeColor="background1"/>
        <w:sz w:val="16"/>
        <w:szCs w:val="16"/>
      </w:rPr>
      <w:id w:val="-2172055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222F46C" w14:textId="77777777" w:rsidR="00FD50BB" w:rsidRPr="00AE15BE" w:rsidRDefault="00FD50BB" w:rsidP="00FD50BB">
        <w:pPr>
          <w:pStyle w:val="Footer"/>
          <w:framePr w:w="311" w:wrap="none" w:vAnchor="text" w:hAnchor="page" w:x="10293" w:y="1"/>
          <w:jc w:val="both"/>
          <w:rPr>
            <w:rStyle w:val="PageNumber"/>
            <w:color w:val="FFFFFF" w:themeColor="background1"/>
            <w:sz w:val="16"/>
            <w:szCs w:val="16"/>
          </w:rPr>
        </w:pPr>
        <w:r w:rsidRPr="00AE15BE">
          <w:rPr>
            <w:rStyle w:val="PageNumber"/>
            <w:color w:val="FFFFFF" w:themeColor="background1"/>
            <w:sz w:val="16"/>
            <w:szCs w:val="16"/>
          </w:rPr>
          <w:fldChar w:fldCharType="begin"/>
        </w:r>
        <w:r w:rsidRPr="00AE15BE">
          <w:rPr>
            <w:rStyle w:val="PageNumber"/>
            <w:color w:val="FFFFFF" w:themeColor="background1"/>
            <w:sz w:val="16"/>
            <w:szCs w:val="16"/>
          </w:rPr>
          <w:instrText xml:space="preserve"> PAGE </w:instrText>
        </w:r>
        <w:r w:rsidRPr="00AE15BE">
          <w:rPr>
            <w:rStyle w:val="PageNumber"/>
            <w:color w:val="FFFFFF" w:themeColor="background1"/>
            <w:sz w:val="16"/>
            <w:szCs w:val="16"/>
          </w:rPr>
          <w:fldChar w:fldCharType="separate"/>
        </w:r>
        <w:r>
          <w:rPr>
            <w:rStyle w:val="PageNumber"/>
            <w:color w:val="FFFFFF" w:themeColor="background1"/>
            <w:sz w:val="16"/>
            <w:szCs w:val="16"/>
          </w:rPr>
          <w:t>3</w:t>
        </w:r>
        <w:r w:rsidRPr="00AE15BE">
          <w:rPr>
            <w:rStyle w:val="PageNumber"/>
            <w:color w:val="FFFFFF" w:themeColor="background1"/>
            <w:sz w:val="16"/>
            <w:szCs w:val="16"/>
          </w:rPr>
          <w:fldChar w:fldCharType="end"/>
        </w:r>
      </w:p>
    </w:sdtContent>
  </w:sdt>
  <w:p w14:paraId="4207B850" w14:textId="77777777" w:rsidR="00EB72D0" w:rsidRDefault="00442BC0" w:rsidP="00FD50BB">
    <w:pPr>
      <w:pStyle w:val="Footer"/>
    </w:pPr>
    <w:r w:rsidRPr="009C1FFC">
      <w:rPr>
        <w:noProof/>
      </w:rPr>
      <w:drawing>
        <wp:anchor distT="0" distB="0" distL="114300" distR="114300" simplePos="0" relativeHeight="251687936" behindDoc="1" locked="1" layoutInCell="1" allowOverlap="1" wp14:anchorId="570A9DBE" wp14:editId="4D526BAC">
          <wp:simplePos x="0" y="0"/>
          <wp:positionH relativeFrom="page">
            <wp:posOffset>-191770</wp:posOffset>
          </wp:positionH>
          <wp:positionV relativeFrom="page">
            <wp:posOffset>9253855</wp:posOffset>
          </wp:positionV>
          <wp:extent cx="7773062" cy="1490472"/>
          <wp:effectExtent l="0" t="0" r="0" b="0"/>
          <wp:wrapNone/>
          <wp:docPr id="11447467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218928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3062" cy="14904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36B040" w14:textId="77777777" w:rsidR="00AE15BE" w:rsidRPr="00AE15BE" w:rsidRDefault="00AE15BE" w:rsidP="00FD50BB">
    <w:pPr>
      <w:pStyle w:val="Footer"/>
      <w:rPr>
        <w:rStyle w:val="PageNumber"/>
        <w:color w:val="FFFFFF" w:themeColor="background1"/>
        <w:sz w:val="16"/>
        <w:szCs w:val="16"/>
      </w:rPr>
    </w:pPr>
  </w:p>
  <w:p w14:paraId="76146342" w14:textId="77777777" w:rsidR="00685DEF" w:rsidRDefault="00A52EAD" w:rsidP="00FD50BB"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DF983AB" wp14:editId="1D90A0C2">
              <wp:simplePos x="0" y="0"/>
              <wp:positionH relativeFrom="column">
                <wp:posOffset>-318053</wp:posOffset>
              </wp:positionH>
              <wp:positionV relativeFrom="paragraph">
                <wp:posOffset>361343</wp:posOffset>
              </wp:positionV>
              <wp:extent cx="3558209" cy="283028"/>
              <wp:effectExtent l="0" t="0" r="0" b="0"/>
              <wp:wrapNone/>
              <wp:docPr id="74049251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8209" cy="2830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0001887" w14:textId="77777777" w:rsidR="007E65ED" w:rsidRPr="00DA72C5" w:rsidRDefault="007E65ED" w:rsidP="007E65ED">
                          <w:pPr>
                            <w:spacing w:line="276" w:lineRule="auto"/>
                            <w:jc w:val="left"/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</w:pPr>
                          <w:r w:rsidRPr="00DA72C5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 xml:space="preserve">Confidential </w:t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  <w:t>V2025.01</w:t>
                          </w:r>
                        </w:p>
                        <w:p w14:paraId="6EB9BD5F" w14:textId="77777777" w:rsidR="00EA20AC" w:rsidRDefault="00EA20AC" w:rsidP="00EA20AC">
                          <w:pPr>
                            <w:spacing w:line="276" w:lineRule="auto"/>
                            <w:jc w:val="lef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F983A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-25.05pt;margin-top:28.45pt;width:280.15pt;height:22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" filled="f" stroked="f" strokeweight=".5pt">
              <v:textbox>
                <w:txbxContent>
                  <w:p w14:paraId="10001887" w14:textId="77777777" w:rsidR="007E65ED" w:rsidRPr="00DA72C5" w:rsidRDefault="007E65ED" w:rsidP="007E65ED">
                    <w:pPr>
                      <w:spacing w:line="276" w:lineRule="auto"/>
                      <w:jc w:val="left"/>
                      <w:rPr>
                        <w:color w:val="FFFFFF" w:themeColor="background1"/>
                        <w:sz w:val="19"/>
                        <w:szCs w:val="19"/>
                      </w:rPr>
                    </w:pPr>
                    <w:r w:rsidRPr="00DA72C5">
                      <w:rPr>
                        <w:color w:val="FFFFFF" w:themeColor="background1"/>
                        <w:sz w:val="19"/>
                        <w:szCs w:val="19"/>
                      </w:rPr>
                      <w:t xml:space="preserve">Confidential </w:t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  <w:t>V2025.01</w:t>
                    </w:r>
                  </w:p>
                  <w:p w14:paraId="6EB9BD5F" w14:textId="77777777" w:rsidR="00EA20AC" w:rsidRDefault="00EA20AC" w:rsidP="00EA20AC">
                    <w:pPr>
                      <w:spacing w:line="276" w:lineRule="auto"/>
                      <w:jc w:val="left"/>
                    </w:pPr>
                  </w:p>
                </w:txbxContent>
              </v:textbox>
            </v:shape>
          </w:pict>
        </mc:Fallback>
      </mc:AlternateContent>
    </w:r>
    <w:r w:rsidR="00E65488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B9AC9B2" wp14:editId="7C38BBFA">
              <wp:simplePos x="0" y="0"/>
              <wp:positionH relativeFrom="column">
                <wp:posOffset>5153025</wp:posOffset>
              </wp:positionH>
              <wp:positionV relativeFrom="page">
                <wp:posOffset>10230874</wp:posOffset>
              </wp:positionV>
              <wp:extent cx="585470" cy="226695"/>
              <wp:effectExtent l="0" t="0" r="0" b="0"/>
              <wp:wrapThrough wrapText="bothSides">
                <wp:wrapPolygon edited="0">
                  <wp:start x="2343" y="1210"/>
                  <wp:lineTo x="2343" y="18151"/>
                  <wp:lineTo x="18742" y="18151"/>
                  <wp:lineTo x="18742" y="1210"/>
                  <wp:lineTo x="2343" y="1210"/>
                </wp:wrapPolygon>
              </wp:wrapThrough>
              <wp:docPr id="1439279931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5470" cy="226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DA7A508" w14:textId="77777777" w:rsidR="004029E1" w:rsidRPr="00E65488" w:rsidRDefault="00442BC0" w:rsidP="004029E1">
                          <w:pPr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E65488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9AC9B2" id="_x0000_s1027" type="#_x0000_t202" style="position:absolute;left:0;text-align:left;margin-left:405.75pt;margin-top:805.6pt;width:46.1pt;height:17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" filled="f" stroked="f" strokeweight=".5pt">
              <v:textbox>
                <w:txbxContent>
                  <w:p w14:paraId="0DA7A508" w14:textId="77777777" w:rsidR="004029E1" w:rsidRPr="00E65488" w:rsidRDefault="00442BC0" w:rsidP="004029E1">
                    <w:pPr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\* MERGEFORMAT </w:instrText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E65488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A338" w14:textId="77777777" w:rsidR="00442BC0" w:rsidRDefault="007E65ED" w:rsidP="00442BC0">
    <w:pPr>
      <w:pStyle w:val="Footer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B742B85" wp14:editId="7AF7E6F9">
              <wp:simplePos x="0" y="0"/>
              <wp:positionH relativeFrom="column">
                <wp:posOffset>-29817</wp:posOffset>
              </wp:positionH>
              <wp:positionV relativeFrom="paragraph">
                <wp:posOffset>218937</wp:posOffset>
              </wp:positionV>
              <wp:extent cx="3498574" cy="282575"/>
              <wp:effectExtent l="0" t="0" r="0" b="0"/>
              <wp:wrapNone/>
              <wp:docPr id="1491200559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98574" cy="282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EBC5B8" w14:textId="77777777" w:rsidR="007E65ED" w:rsidRPr="00DA72C5" w:rsidRDefault="007E65ED" w:rsidP="007E65ED">
                          <w:pPr>
                            <w:spacing w:line="276" w:lineRule="auto"/>
                            <w:jc w:val="left"/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</w:pPr>
                          <w:r w:rsidRPr="00DA72C5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 xml:space="preserve">Confidential </w:t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  <w:t>V2025.01</w:t>
                          </w:r>
                        </w:p>
                        <w:p w14:paraId="6E0CD0E0" w14:textId="77777777" w:rsidR="00DA72C5" w:rsidRPr="00DA72C5" w:rsidRDefault="00DA72C5" w:rsidP="00DA72C5">
                          <w:pPr>
                            <w:spacing w:line="276" w:lineRule="auto"/>
                            <w:jc w:val="left"/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</w:pPr>
                          <w:r w:rsidRPr="00DA72C5">
                            <w:rPr>
                              <w:color w:val="FFFFFF" w:themeColor="background1"/>
                              <w:sz w:val="19"/>
                              <w:szCs w:val="19"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742B8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2.35pt;margin-top:17.25pt;width:275.5pt;height:22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jMhHAIAADMEAAAOAAAAZHJzL2Uyb0RvYy54bWysU01vGjEQvVfKf7B8DwsEAlmxRDQRVSWU&#10;RCJVzsZrs5a8Htc27NJf37GXL6U9Vb14Zzyz8/He8+yxrTXZC+cVmIIOen1KhOFQKrMt6I/35e2U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" filled="f" stroked="f" strokeweight=".5pt">
              <v:textbox>
                <w:txbxContent>
                  <w:p w14:paraId="16EBC5B8" w14:textId="77777777" w:rsidR="007E65ED" w:rsidRPr="00DA72C5" w:rsidRDefault="007E65ED" w:rsidP="007E65ED">
                    <w:pPr>
                      <w:spacing w:line="276" w:lineRule="auto"/>
                      <w:jc w:val="left"/>
                      <w:rPr>
                        <w:color w:val="FFFFFF" w:themeColor="background1"/>
                        <w:sz w:val="19"/>
                        <w:szCs w:val="19"/>
                      </w:rPr>
                    </w:pPr>
                    <w:r w:rsidRPr="00DA72C5">
                      <w:rPr>
                        <w:color w:val="FFFFFF" w:themeColor="background1"/>
                        <w:sz w:val="19"/>
                        <w:szCs w:val="19"/>
                      </w:rPr>
                      <w:t xml:space="preserve">Confidential </w:t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  <w:r>
                      <w:rPr>
                        <w:color w:val="FFFFFF" w:themeColor="background1"/>
                        <w:sz w:val="19"/>
                        <w:szCs w:val="19"/>
                      </w:rPr>
                      <w:tab/>
                      <w:t>V2025.01</w:t>
                    </w:r>
                  </w:p>
                  <w:p w14:paraId="6E0CD0E0" w14:textId="77777777" w:rsidR="00DA72C5" w:rsidRPr="00DA72C5" w:rsidRDefault="00DA72C5" w:rsidP="00DA72C5">
                    <w:pPr>
                      <w:spacing w:line="276" w:lineRule="auto"/>
                      <w:jc w:val="left"/>
                      <w:rPr>
                        <w:color w:val="FFFFFF" w:themeColor="background1"/>
                        <w:sz w:val="19"/>
                        <w:szCs w:val="19"/>
                      </w:rPr>
                    </w:pPr>
                    <w:r w:rsidRPr="00DA72C5">
                      <w:rPr>
                        <w:color w:val="FFFFFF" w:themeColor="background1"/>
                        <w:sz w:val="19"/>
                        <w:szCs w:val="19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EA20AC" w:rsidRPr="009C1FFC">
      <w:rPr>
        <w:noProof/>
      </w:rPr>
      <w:drawing>
        <wp:anchor distT="0" distB="0" distL="114300" distR="114300" simplePos="0" relativeHeight="251682816" behindDoc="1" locked="0" layoutInCell="1" allowOverlap="1" wp14:anchorId="4D79502E" wp14:editId="2E0C658C">
          <wp:simplePos x="0" y="0"/>
          <wp:positionH relativeFrom="margin">
            <wp:posOffset>-919423</wp:posOffset>
          </wp:positionH>
          <wp:positionV relativeFrom="margin">
            <wp:posOffset>8309987</wp:posOffset>
          </wp:positionV>
          <wp:extent cx="7574580" cy="1462975"/>
          <wp:effectExtent l="0" t="0" r="0" b="0"/>
          <wp:wrapNone/>
          <wp:docPr id="12548305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218928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689" cy="14658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A20AC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260EE51" wp14:editId="2D0A8CDA">
              <wp:simplePos x="0" y="0"/>
              <wp:positionH relativeFrom="column">
                <wp:posOffset>5134610</wp:posOffset>
              </wp:positionH>
              <wp:positionV relativeFrom="page">
                <wp:posOffset>10224135</wp:posOffset>
              </wp:positionV>
              <wp:extent cx="585470" cy="267335"/>
              <wp:effectExtent l="0" t="0" r="0" b="0"/>
              <wp:wrapThrough wrapText="bothSides">
                <wp:wrapPolygon edited="0">
                  <wp:start x="2343" y="1026"/>
                  <wp:lineTo x="2811" y="19496"/>
                  <wp:lineTo x="18742" y="19496"/>
                  <wp:lineTo x="18742" y="1026"/>
                  <wp:lineTo x="2343" y="1026"/>
                </wp:wrapPolygon>
              </wp:wrapThrough>
              <wp:docPr id="422293422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5470" cy="2673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D6793A8" w14:textId="77777777" w:rsidR="00DA72C5" w:rsidRPr="00E65488" w:rsidRDefault="00DA72C5" w:rsidP="00DA72C5">
                          <w:pPr>
                            <w:jc w:val="right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E65488">
                            <w:rPr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E654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60EE51" id="_x0000_s1029" type="#_x0000_t202" style="position:absolute;left:0;text-align:left;margin-left:404.3pt;margin-top:805.05pt;width:46.1pt;height:21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Y64GQIAADIEAAAOAAAAZHJzL2Uyb0RvYy54bWysU8lu2zAQvRfoPxC81/LuRLAcuAlcFDCS&#10;AE6RM02RFgGKw5K0JffrO6S8Ie2p6IWa4Yxmee9x/tDWmhyE8wpMQQe9PiXCcCiV2RX0x9vqyx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" filled="f" stroked="f" strokeweight=".5pt">
              <v:textbox>
                <w:txbxContent>
                  <w:p w14:paraId="6D6793A8" w14:textId="77777777" w:rsidR="00DA72C5" w:rsidRPr="00E65488" w:rsidRDefault="00DA72C5" w:rsidP="00DA72C5">
                    <w:pPr>
                      <w:jc w:val="right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\* MERGEFORMAT </w:instrText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Pr="00E65488">
                      <w:rPr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E65488">
                      <w:rPr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F16EB" w14:textId="77777777" w:rsidR="00531FB4" w:rsidRDefault="00531FB4" w:rsidP="00FD50BB">
      <w:r>
        <w:separator/>
      </w:r>
    </w:p>
    <w:p w14:paraId="7B0F412F" w14:textId="77777777" w:rsidR="00531FB4" w:rsidRDefault="00531FB4" w:rsidP="00FD50BB"/>
  </w:footnote>
  <w:footnote w:type="continuationSeparator" w:id="0">
    <w:p w14:paraId="4BA80129" w14:textId="77777777" w:rsidR="00531FB4" w:rsidRDefault="00531FB4" w:rsidP="00FD50BB">
      <w:r>
        <w:continuationSeparator/>
      </w:r>
    </w:p>
    <w:p w14:paraId="0741628E" w14:textId="77777777" w:rsidR="00531FB4" w:rsidRDefault="00531FB4" w:rsidP="00FD50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2FE2" w14:textId="77777777" w:rsidR="00EB72D0" w:rsidRDefault="00EB72D0" w:rsidP="00FD50BB"/>
  <w:p w14:paraId="5012C83E" w14:textId="77777777" w:rsidR="00685DEF" w:rsidRDefault="00685DEF" w:rsidP="00FD50B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C1D5" w14:textId="77777777" w:rsidR="00E93F2E" w:rsidRDefault="00D03A18">
    <w:pPr>
      <w:pStyle w:val="Header"/>
    </w:pPr>
    <w:r>
      <w:rPr>
        <w:noProof/>
      </w:rPr>
      <w:drawing>
        <wp:anchor distT="0" distB="0" distL="114300" distR="114300" simplePos="0" relativeHeight="251697152" behindDoc="1" locked="0" layoutInCell="1" allowOverlap="1" wp14:anchorId="5B576B15" wp14:editId="5443B01D">
          <wp:simplePos x="0" y="0"/>
          <wp:positionH relativeFrom="column">
            <wp:posOffset>4749800</wp:posOffset>
          </wp:positionH>
          <wp:positionV relativeFrom="paragraph">
            <wp:posOffset>-226060</wp:posOffset>
          </wp:positionV>
          <wp:extent cx="1339850" cy="502920"/>
          <wp:effectExtent l="0" t="0" r="0" b="0"/>
          <wp:wrapSquare wrapText="bothSides"/>
          <wp:docPr id="607961065" name="Picture 2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793158" name="Picture 2" descr="A blue and black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502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0E7ADD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" o:bullet="t">
        <v:imagedata r:id="rId1" o:title="3D Diamond"/>
      </v:shape>
    </w:pict>
  </w:numPicBullet>
  <w:numPicBullet w:numPicBulletId="1">
    <w:pict>
      <v:shape id="_x0000_i1026" type="#_x0000_t75" style="width:6.6pt;height:6.6pt" o:bullet="t">
        <v:imagedata r:id="rId2" o:title="Stained Glass Ball"/>
      </v:shape>
    </w:pict>
  </w:numPicBullet>
  <w:abstractNum w:abstractNumId="0" w15:restartNumberingAfterBreak="0">
    <w:nsid w:val="00810C54"/>
    <w:multiLevelType w:val="multilevel"/>
    <w:tmpl w:val="D6867310"/>
    <w:numStyleLink w:val="CurrentList2"/>
  </w:abstractNum>
  <w:abstractNum w:abstractNumId="1" w15:restartNumberingAfterBreak="0">
    <w:nsid w:val="016D62DD"/>
    <w:multiLevelType w:val="hybridMultilevel"/>
    <w:tmpl w:val="0942868C"/>
    <w:lvl w:ilvl="0" w:tplc="C868FCA6">
      <w:start w:val="1"/>
      <w:numFmt w:val="lowerRoman"/>
      <w:pStyle w:val="Heading6"/>
      <w:lvlText w:val="%1."/>
      <w:lvlJc w:val="right"/>
      <w:pPr>
        <w:ind w:left="5760" w:hanging="360"/>
      </w:pPr>
    </w:lvl>
    <w:lvl w:ilvl="1" w:tplc="08090019" w:tentative="1">
      <w:start w:val="1"/>
      <w:numFmt w:val="lowerLetter"/>
      <w:lvlText w:val="%2."/>
      <w:lvlJc w:val="left"/>
      <w:pPr>
        <w:ind w:left="6480" w:hanging="360"/>
      </w:pPr>
    </w:lvl>
    <w:lvl w:ilvl="2" w:tplc="0809001B" w:tentative="1">
      <w:start w:val="1"/>
      <w:numFmt w:val="lowerRoman"/>
      <w:lvlText w:val="%3."/>
      <w:lvlJc w:val="right"/>
      <w:pPr>
        <w:ind w:left="7200" w:hanging="180"/>
      </w:pPr>
    </w:lvl>
    <w:lvl w:ilvl="3" w:tplc="0809000F" w:tentative="1">
      <w:start w:val="1"/>
      <w:numFmt w:val="decimal"/>
      <w:lvlText w:val="%4."/>
      <w:lvlJc w:val="left"/>
      <w:pPr>
        <w:ind w:left="7920" w:hanging="360"/>
      </w:pPr>
    </w:lvl>
    <w:lvl w:ilvl="4" w:tplc="08090019" w:tentative="1">
      <w:start w:val="1"/>
      <w:numFmt w:val="lowerLetter"/>
      <w:lvlText w:val="%5."/>
      <w:lvlJc w:val="left"/>
      <w:pPr>
        <w:ind w:left="8640" w:hanging="360"/>
      </w:pPr>
    </w:lvl>
    <w:lvl w:ilvl="5" w:tplc="0809001B" w:tentative="1">
      <w:start w:val="1"/>
      <w:numFmt w:val="lowerRoman"/>
      <w:lvlText w:val="%6."/>
      <w:lvlJc w:val="right"/>
      <w:pPr>
        <w:ind w:left="9360" w:hanging="180"/>
      </w:pPr>
    </w:lvl>
    <w:lvl w:ilvl="6" w:tplc="0809000F" w:tentative="1">
      <w:start w:val="1"/>
      <w:numFmt w:val="decimal"/>
      <w:lvlText w:val="%7."/>
      <w:lvlJc w:val="left"/>
      <w:pPr>
        <w:ind w:left="10080" w:hanging="360"/>
      </w:pPr>
    </w:lvl>
    <w:lvl w:ilvl="7" w:tplc="08090019" w:tentative="1">
      <w:start w:val="1"/>
      <w:numFmt w:val="lowerLetter"/>
      <w:lvlText w:val="%8."/>
      <w:lvlJc w:val="left"/>
      <w:pPr>
        <w:ind w:left="10800" w:hanging="360"/>
      </w:pPr>
    </w:lvl>
    <w:lvl w:ilvl="8" w:tplc="08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2" w15:restartNumberingAfterBreak="0">
    <w:nsid w:val="018F0316"/>
    <w:multiLevelType w:val="multilevel"/>
    <w:tmpl w:val="D6867310"/>
    <w:numStyleLink w:val="CurrentList2"/>
  </w:abstractNum>
  <w:abstractNum w:abstractNumId="3" w15:restartNumberingAfterBreak="0">
    <w:nsid w:val="01B12193"/>
    <w:multiLevelType w:val="multilevel"/>
    <w:tmpl w:val="7D2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626550"/>
    <w:multiLevelType w:val="multilevel"/>
    <w:tmpl w:val="2C4259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3D520EC"/>
    <w:multiLevelType w:val="multilevel"/>
    <w:tmpl w:val="B2F60FD2"/>
    <w:lvl w:ilvl="0">
      <w:start w:val="1"/>
      <w:numFmt w:val="decimal"/>
      <w:pStyle w:val="DSLevel1"/>
      <w:isLgl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pStyle w:val="DSLevel2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DSLevel3"/>
      <w:lvlText w:val="%1.%2.%3"/>
      <w:lvlJc w:val="left"/>
      <w:pPr>
        <w:tabs>
          <w:tab w:val="num" w:pos="1651"/>
        </w:tabs>
        <w:ind w:left="907" w:hanging="787"/>
      </w:pPr>
      <w:rPr>
        <w:rFonts w:hint="default"/>
        <w:b w:val="0"/>
      </w:rPr>
    </w:lvl>
    <w:lvl w:ilvl="3">
      <w:start w:val="1"/>
      <w:numFmt w:val="decimal"/>
      <w:pStyle w:val="DSLevel4"/>
      <w:lvlText w:val="%1.%2.%3.%4"/>
      <w:lvlJc w:val="left"/>
      <w:pPr>
        <w:tabs>
          <w:tab w:val="num" w:pos="2041"/>
        </w:tabs>
        <w:ind w:left="2041" w:hanging="20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2"/>
        </w:tabs>
        <w:ind w:left="2552" w:hanging="255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62"/>
        </w:tabs>
        <w:ind w:left="3062" w:hanging="306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72"/>
        </w:tabs>
        <w:ind w:left="3572" w:hanging="357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082"/>
        </w:tabs>
        <w:ind w:left="4082" w:hanging="408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93"/>
        </w:tabs>
        <w:ind w:left="4593" w:hanging="4593"/>
      </w:pPr>
      <w:rPr>
        <w:rFonts w:hint="default"/>
      </w:rPr>
    </w:lvl>
  </w:abstractNum>
  <w:abstractNum w:abstractNumId="6" w15:restartNumberingAfterBreak="0">
    <w:nsid w:val="04DA4B72"/>
    <w:multiLevelType w:val="multilevel"/>
    <w:tmpl w:val="9D487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50D62D7"/>
    <w:multiLevelType w:val="hybridMultilevel"/>
    <w:tmpl w:val="18FAA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5C503E"/>
    <w:multiLevelType w:val="multilevel"/>
    <w:tmpl w:val="D6867310"/>
    <w:numStyleLink w:val="CurrentList2"/>
  </w:abstractNum>
  <w:abstractNum w:abstractNumId="9" w15:restartNumberingAfterBreak="0">
    <w:nsid w:val="058B4D2A"/>
    <w:multiLevelType w:val="hybridMultilevel"/>
    <w:tmpl w:val="7A2A259A"/>
    <w:lvl w:ilvl="0" w:tplc="F5F08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CF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6D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785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8B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89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00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603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548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9023C2"/>
    <w:multiLevelType w:val="multilevel"/>
    <w:tmpl w:val="D6867310"/>
    <w:numStyleLink w:val="CurrentList2"/>
  </w:abstractNum>
  <w:abstractNum w:abstractNumId="11" w15:restartNumberingAfterBreak="0">
    <w:nsid w:val="061A54B2"/>
    <w:multiLevelType w:val="multilevel"/>
    <w:tmpl w:val="F602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37033D"/>
    <w:multiLevelType w:val="multilevel"/>
    <w:tmpl w:val="D6867310"/>
    <w:numStyleLink w:val="CurrentList2"/>
  </w:abstractNum>
  <w:abstractNum w:abstractNumId="13" w15:restartNumberingAfterBreak="0">
    <w:nsid w:val="07852E82"/>
    <w:multiLevelType w:val="multilevel"/>
    <w:tmpl w:val="D3ECB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07D366A1"/>
    <w:multiLevelType w:val="multilevel"/>
    <w:tmpl w:val="C28AD18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0C2D5957"/>
    <w:multiLevelType w:val="multilevel"/>
    <w:tmpl w:val="5234289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0C793844"/>
    <w:multiLevelType w:val="multilevel"/>
    <w:tmpl w:val="0809001F"/>
    <w:numStyleLink w:val="111111"/>
  </w:abstractNum>
  <w:abstractNum w:abstractNumId="17" w15:restartNumberingAfterBreak="0">
    <w:nsid w:val="0E2E29EA"/>
    <w:multiLevelType w:val="multilevel"/>
    <w:tmpl w:val="0809001F"/>
    <w:numStyleLink w:val="111111"/>
  </w:abstractNum>
  <w:abstractNum w:abstractNumId="18" w15:restartNumberingAfterBreak="0">
    <w:nsid w:val="0E544D08"/>
    <w:multiLevelType w:val="multilevel"/>
    <w:tmpl w:val="4FEA5310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101A5F7B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115599FE"/>
    <w:multiLevelType w:val="hybridMultilevel"/>
    <w:tmpl w:val="B6FC987C"/>
    <w:lvl w:ilvl="0" w:tplc="5B066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8E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1A8C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21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10F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583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288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24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6D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4A5ADB"/>
    <w:multiLevelType w:val="multilevel"/>
    <w:tmpl w:val="F47CBB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12725580"/>
    <w:multiLevelType w:val="multilevel"/>
    <w:tmpl w:val="0809001F"/>
    <w:numStyleLink w:val="111111"/>
  </w:abstractNum>
  <w:abstractNum w:abstractNumId="23" w15:restartNumberingAfterBreak="0">
    <w:nsid w:val="148D10D1"/>
    <w:multiLevelType w:val="multilevel"/>
    <w:tmpl w:val="8A9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C47A7"/>
    <w:multiLevelType w:val="multilevel"/>
    <w:tmpl w:val="B3623DE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14B91EB0"/>
    <w:multiLevelType w:val="multilevel"/>
    <w:tmpl w:val="0DAA8F9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5422BE1"/>
    <w:multiLevelType w:val="multilevel"/>
    <w:tmpl w:val="2C42597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167E097C"/>
    <w:multiLevelType w:val="multilevel"/>
    <w:tmpl w:val="2C4259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16BB45B6"/>
    <w:multiLevelType w:val="multilevel"/>
    <w:tmpl w:val="9000F10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16F85769"/>
    <w:multiLevelType w:val="multilevel"/>
    <w:tmpl w:val="D6867310"/>
    <w:styleLink w:val="CurrentList2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0" w15:restartNumberingAfterBreak="0">
    <w:nsid w:val="179853B0"/>
    <w:multiLevelType w:val="multilevel"/>
    <w:tmpl w:val="DD6640B2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17D63371"/>
    <w:multiLevelType w:val="multilevel"/>
    <w:tmpl w:val="8710D960"/>
    <w:lvl w:ilvl="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1A904DAA"/>
    <w:multiLevelType w:val="multilevel"/>
    <w:tmpl w:val="D76CCE52"/>
    <w:lvl w:ilvl="0">
      <w:start w:val="1"/>
      <w:numFmt w:val="decimal"/>
      <w:lvlText w:val="%1."/>
      <w:lvlJc w:val="left"/>
      <w:pPr>
        <w:ind w:left="491" w:hanging="36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49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6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7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7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51" w:hanging="1440"/>
      </w:pPr>
      <w:rPr>
        <w:rFonts w:hint="default"/>
      </w:rPr>
    </w:lvl>
  </w:abstractNum>
  <w:abstractNum w:abstractNumId="33" w15:restartNumberingAfterBreak="0">
    <w:nsid w:val="1C245026"/>
    <w:multiLevelType w:val="multilevel"/>
    <w:tmpl w:val="D6867310"/>
    <w:numStyleLink w:val="CurrentList2"/>
  </w:abstractNum>
  <w:abstractNum w:abstractNumId="34" w15:restartNumberingAfterBreak="0">
    <w:nsid w:val="1E1004A5"/>
    <w:multiLevelType w:val="multilevel"/>
    <w:tmpl w:val="D6867310"/>
    <w:numStyleLink w:val="CurrentList2"/>
  </w:abstractNum>
  <w:abstractNum w:abstractNumId="35" w15:restartNumberingAfterBreak="0">
    <w:nsid w:val="1E3C28F3"/>
    <w:multiLevelType w:val="multilevel"/>
    <w:tmpl w:val="1EF623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1F0530CA"/>
    <w:multiLevelType w:val="multilevel"/>
    <w:tmpl w:val="A41427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1F3D1076"/>
    <w:multiLevelType w:val="multilevel"/>
    <w:tmpl w:val="7740576A"/>
    <w:lvl w:ilvl="0">
      <w:start w:val="1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207E3C0F"/>
    <w:multiLevelType w:val="multilevel"/>
    <w:tmpl w:val="0809001F"/>
    <w:numStyleLink w:val="111111"/>
  </w:abstractNum>
  <w:abstractNum w:abstractNumId="39" w15:restartNumberingAfterBreak="0">
    <w:nsid w:val="20C96459"/>
    <w:multiLevelType w:val="multilevel"/>
    <w:tmpl w:val="DA7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0D1872E"/>
    <w:multiLevelType w:val="hybridMultilevel"/>
    <w:tmpl w:val="E9E8F7D0"/>
    <w:lvl w:ilvl="0" w:tplc="6FF68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D67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2F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3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4CF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E6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63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E6A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2B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CC2B43"/>
    <w:multiLevelType w:val="multilevel"/>
    <w:tmpl w:val="49A6B36A"/>
    <w:lvl w:ilvl="0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233F7046"/>
    <w:multiLevelType w:val="multilevel"/>
    <w:tmpl w:val="8710D960"/>
    <w:lvl w:ilvl="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25712B42"/>
    <w:multiLevelType w:val="multilevel"/>
    <w:tmpl w:val="737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D479FE"/>
    <w:multiLevelType w:val="multilevel"/>
    <w:tmpl w:val="003C6732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2618120B"/>
    <w:multiLevelType w:val="multilevel"/>
    <w:tmpl w:val="D6867310"/>
    <w:numStyleLink w:val="CurrentList2"/>
  </w:abstractNum>
  <w:abstractNum w:abstractNumId="46" w15:restartNumberingAfterBreak="0">
    <w:nsid w:val="26A415BD"/>
    <w:multiLevelType w:val="multilevel"/>
    <w:tmpl w:val="0409001D"/>
    <w:styleLink w:val="Style1"/>
    <w:lvl w:ilvl="0">
      <w:start w:val="3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26D61C27"/>
    <w:multiLevelType w:val="multilevel"/>
    <w:tmpl w:val="836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9043BD8"/>
    <w:multiLevelType w:val="multilevel"/>
    <w:tmpl w:val="CD0E21F4"/>
    <w:lvl w:ilvl="0">
      <w:start w:val="1"/>
      <w:numFmt w:val="lowerLetter"/>
      <w:lvlText w:val="%1)"/>
      <w:lvlJc w:val="left"/>
      <w:pPr>
        <w:ind w:left="1584" w:hanging="360"/>
      </w:pPr>
    </w:lvl>
    <w:lvl w:ilvl="1">
      <w:start w:val="1"/>
      <w:numFmt w:val="decimal"/>
      <w:lvlText w:val="%1.%2."/>
      <w:lvlJc w:val="left"/>
      <w:pPr>
        <w:ind w:left="2016" w:hanging="432"/>
      </w:pPr>
    </w:lvl>
    <w:lvl w:ilvl="2">
      <w:start w:val="1"/>
      <w:numFmt w:val="decimal"/>
      <w:lvlText w:val="%1.%2.%3."/>
      <w:lvlJc w:val="left"/>
      <w:pPr>
        <w:ind w:left="2448" w:hanging="504"/>
      </w:pPr>
    </w:lvl>
    <w:lvl w:ilvl="3">
      <w:start w:val="1"/>
      <w:numFmt w:val="decimal"/>
      <w:lvlText w:val="%1.%2.%3.%4."/>
      <w:lvlJc w:val="left"/>
      <w:pPr>
        <w:ind w:left="2952" w:hanging="648"/>
      </w:pPr>
    </w:lvl>
    <w:lvl w:ilvl="4">
      <w:start w:val="1"/>
      <w:numFmt w:val="decimal"/>
      <w:lvlText w:val="%1.%2.%3.%4.%5."/>
      <w:lvlJc w:val="left"/>
      <w:pPr>
        <w:ind w:left="3456" w:hanging="792"/>
      </w:pPr>
    </w:lvl>
    <w:lvl w:ilvl="5">
      <w:start w:val="1"/>
      <w:numFmt w:val="decimal"/>
      <w:lvlText w:val="%1.%2.%3.%4.%5.%6."/>
      <w:lvlJc w:val="left"/>
      <w:pPr>
        <w:ind w:left="3960" w:hanging="936"/>
      </w:pPr>
    </w:lvl>
    <w:lvl w:ilvl="6">
      <w:start w:val="1"/>
      <w:numFmt w:val="decimal"/>
      <w:lvlText w:val="%1.%2.%3.%4.%5.%6.%7."/>
      <w:lvlJc w:val="left"/>
      <w:pPr>
        <w:ind w:left="4464" w:hanging="1080"/>
      </w:pPr>
    </w:lvl>
    <w:lvl w:ilvl="7">
      <w:start w:val="1"/>
      <w:numFmt w:val="decimal"/>
      <w:lvlText w:val="%1.%2.%3.%4.%5.%6.%7.%8."/>
      <w:lvlJc w:val="left"/>
      <w:pPr>
        <w:ind w:left="4968" w:hanging="1224"/>
      </w:pPr>
    </w:lvl>
    <w:lvl w:ilvl="8">
      <w:start w:val="1"/>
      <w:numFmt w:val="decimal"/>
      <w:lvlText w:val="%1.%2.%3.%4.%5.%6.%7.%8.%9."/>
      <w:lvlJc w:val="left"/>
      <w:pPr>
        <w:ind w:left="5544" w:hanging="1440"/>
      </w:pPr>
    </w:lvl>
  </w:abstractNum>
  <w:abstractNum w:abstractNumId="49" w15:restartNumberingAfterBreak="0">
    <w:nsid w:val="297531A1"/>
    <w:multiLevelType w:val="multilevel"/>
    <w:tmpl w:val="463E04E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2A5E05C4"/>
    <w:multiLevelType w:val="multilevel"/>
    <w:tmpl w:val="2C4259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2B092183"/>
    <w:multiLevelType w:val="multilevel"/>
    <w:tmpl w:val="9F7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C322785"/>
    <w:multiLevelType w:val="multilevel"/>
    <w:tmpl w:val="89503510"/>
    <w:lvl w:ilvl="0">
      <w:start w:val="1"/>
      <w:numFmt w:val="decimal"/>
      <w:lvlText w:val="%1."/>
      <w:lvlJc w:val="left"/>
      <w:pPr>
        <w:ind w:left="491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15" w:hanging="284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6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7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7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51" w:hanging="1440"/>
      </w:pPr>
      <w:rPr>
        <w:rFonts w:hint="default"/>
      </w:rPr>
    </w:lvl>
  </w:abstractNum>
  <w:abstractNum w:abstractNumId="53" w15:restartNumberingAfterBreak="0">
    <w:nsid w:val="2C324048"/>
    <w:multiLevelType w:val="multilevel"/>
    <w:tmpl w:val="D6867310"/>
    <w:numStyleLink w:val="CurrentList2"/>
  </w:abstractNum>
  <w:abstractNum w:abstractNumId="54" w15:restartNumberingAfterBreak="0">
    <w:nsid w:val="2CE16C69"/>
    <w:multiLevelType w:val="multilevel"/>
    <w:tmpl w:val="DD40678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2F58017B"/>
    <w:multiLevelType w:val="multilevel"/>
    <w:tmpl w:val="D6867310"/>
    <w:numStyleLink w:val="CurrentList2"/>
  </w:abstractNum>
  <w:abstractNum w:abstractNumId="56" w15:restartNumberingAfterBreak="0">
    <w:nsid w:val="30229289"/>
    <w:multiLevelType w:val="hybridMultilevel"/>
    <w:tmpl w:val="A0C2A54E"/>
    <w:lvl w:ilvl="0" w:tplc="440A9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7A9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04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A7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4696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321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EAD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4E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81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1E8531E"/>
    <w:multiLevelType w:val="hybridMultilevel"/>
    <w:tmpl w:val="5386D5B4"/>
    <w:lvl w:ilvl="0" w:tplc="8FF638E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33586CAF"/>
    <w:multiLevelType w:val="multilevel"/>
    <w:tmpl w:val="D9947C5A"/>
    <w:lvl w:ilvl="0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3368534F"/>
    <w:multiLevelType w:val="multilevel"/>
    <w:tmpl w:val="D6867310"/>
    <w:numStyleLink w:val="CurrentList2"/>
  </w:abstractNum>
  <w:abstractNum w:abstractNumId="60" w15:restartNumberingAfterBreak="0">
    <w:nsid w:val="346822B9"/>
    <w:multiLevelType w:val="hybridMultilevel"/>
    <w:tmpl w:val="91C24582"/>
    <w:lvl w:ilvl="0" w:tplc="DD6AB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E4B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41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A5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3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A1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AD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88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62A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8D30DA"/>
    <w:multiLevelType w:val="multilevel"/>
    <w:tmpl w:val="B2FE278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352C1414"/>
    <w:multiLevelType w:val="multilevel"/>
    <w:tmpl w:val="D6867310"/>
    <w:numStyleLink w:val="CurrentList2"/>
  </w:abstractNum>
  <w:abstractNum w:abstractNumId="63" w15:restartNumberingAfterBreak="0">
    <w:nsid w:val="353149AD"/>
    <w:multiLevelType w:val="multilevel"/>
    <w:tmpl w:val="40767DD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64" w15:restartNumberingAfterBreak="0">
    <w:nsid w:val="365E72BE"/>
    <w:multiLevelType w:val="multilevel"/>
    <w:tmpl w:val="4F54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6A8C971"/>
    <w:multiLevelType w:val="hybridMultilevel"/>
    <w:tmpl w:val="F1587F6E"/>
    <w:lvl w:ilvl="0" w:tplc="16D43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3EB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E8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740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8A4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061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46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21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8E7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7F160C1"/>
    <w:multiLevelType w:val="hybridMultilevel"/>
    <w:tmpl w:val="5386D5B4"/>
    <w:lvl w:ilvl="0" w:tplc="8FF638E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39BF1A60"/>
    <w:multiLevelType w:val="multilevel"/>
    <w:tmpl w:val="2C4259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8" w15:restartNumberingAfterBreak="0">
    <w:nsid w:val="3A045A4B"/>
    <w:multiLevelType w:val="multilevel"/>
    <w:tmpl w:val="5234289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9" w15:restartNumberingAfterBreak="0">
    <w:nsid w:val="3A45383B"/>
    <w:multiLevelType w:val="multilevel"/>
    <w:tmpl w:val="FDB2315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3A521ECF"/>
    <w:multiLevelType w:val="multilevel"/>
    <w:tmpl w:val="5182810A"/>
    <w:lvl w:ilvl="0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1" w15:restartNumberingAfterBreak="0">
    <w:nsid w:val="3B0E403A"/>
    <w:multiLevelType w:val="multilevel"/>
    <w:tmpl w:val="B02C3AC6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2" w15:restartNumberingAfterBreak="0">
    <w:nsid w:val="3BD523FB"/>
    <w:multiLevelType w:val="multilevel"/>
    <w:tmpl w:val="B2FE278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3" w15:restartNumberingAfterBreak="0">
    <w:nsid w:val="406A7035"/>
    <w:multiLevelType w:val="multilevel"/>
    <w:tmpl w:val="DCC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0A23F4B"/>
    <w:multiLevelType w:val="multilevel"/>
    <w:tmpl w:val="0809001F"/>
    <w:numStyleLink w:val="111111"/>
  </w:abstractNum>
  <w:abstractNum w:abstractNumId="75" w15:restartNumberingAfterBreak="0">
    <w:nsid w:val="40C5DFD7"/>
    <w:multiLevelType w:val="hybridMultilevel"/>
    <w:tmpl w:val="87345F78"/>
    <w:lvl w:ilvl="0" w:tplc="028C2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84F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DCC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588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86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EA6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AAD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20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70C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46A69F7"/>
    <w:multiLevelType w:val="multilevel"/>
    <w:tmpl w:val="23DE6AE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7" w15:restartNumberingAfterBreak="0">
    <w:nsid w:val="474D2508"/>
    <w:multiLevelType w:val="multilevel"/>
    <w:tmpl w:val="D6867310"/>
    <w:numStyleLink w:val="CurrentList2"/>
  </w:abstractNum>
  <w:abstractNum w:abstractNumId="78" w15:restartNumberingAfterBreak="0">
    <w:nsid w:val="48FD586F"/>
    <w:multiLevelType w:val="multilevel"/>
    <w:tmpl w:val="D6867310"/>
    <w:numStyleLink w:val="CurrentList2"/>
  </w:abstractNum>
  <w:abstractNum w:abstractNumId="79" w15:restartNumberingAfterBreak="0">
    <w:nsid w:val="49BB56C5"/>
    <w:multiLevelType w:val="multilevel"/>
    <w:tmpl w:val="5E58D7F0"/>
    <w:lvl w:ilvl="0">
      <w:start w:val="1"/>
      <w:numFmt w:val="decimal"/>
      <w:lvlText w:val="%1."/>
      <w:lvlJc w:val="left"/>
      <w:pPr>
        <w:ind w:left="2880" w:hanging="360"/>
      </w:pPr>
    </w:lvl>
    <w:lvl w:ilvl="1">
      <w:start w:val="1"/>
      <w:numFmt w:val="decimal"/>
      <w:lvlText w:val="%1.%2."/>
      <w:lvlJc w:val="left"/>
      <w:pPr>
        <w:ind w:left="3312" w:hanging="432"/>
      </w:pPr>
    </w:lvl>
    <w:lvl w:ilvl="2">
      <w:start w:val="1"/>
      <w:numFmt w:val="decimal"/>
      <w:lvlText w:val="%1.%2.%3."/>
      <w:lvlJc w:val="left"/>
      <w:pPr>
        <w:ind w:left="3744" w:hanging="504"/>
      </w:pPr>
    </w:lvl>
    <w:lvl w:ilvl="3">
      <w:start w:val="1"/>
      <w:numFmt w:val="decimal"/>
      <w:pStyle w:val="Heading4"/>
      <w:lvlText w:val="%1.%2.%3.%4."/>
      <w:lvlJc w:val="left"/>
      <w:pPr>
        <w:ind w:left="4248" w:hanging="648"/>
      </w:pPr>
    </w:lvl>
    <w:lvl w:ilvl="4">
      <w:start w:val="1"/>
      <w:numFmt w:val="decimal"/>
      <w:lvlText w:val="%1.%2.%3.%4.%5."/>
      <w:lvlJc w:val="left"/>
      <w:pPr>
        <w:ind w:left="4752" w:hanging="792"/>
      </w:pPr>
    </w:lvl>
    <w:lvl w:ilvl="5">
      <w:start w:val="1"/>
      <w:numFmt w:val="decimal"/>
      <w:lvlText w:val="%1.%2.%3.%4.%5.%6."/>
      <w:lvlJc w:val="left"/>
      <w:pPr>
        <w:ind w:left="5256" w:hanging="936"/>
      </w:pPr>
    </w:lvl>
    <w:lvl w:ilvl="6">
      <w:start w:val="1"/>
      <w:numFmt w:val="decimal"/>
      <w:lvlText w:val="%1.%2.%3.%4.%5.%6.%7."/>
      <w:lvlJc w:val="left"/>
      <w:pPr>
        <w:ind w:left="5760" w:hanging="1080"/>
      </w:pPr>
    </w:lvl>
    <w:lvl w:ilvl="7">
      <w:start w:val="1"/>
      <w:numFmt w:val="decimal"/>
      <w:lvlText w:val="%1.%2.%3.%4.%5.%6.%7.%8."/>
      <w:lvlJc w:val="left"/>
      <w:pPr>
        <w:ind w:left="6264" w:hanging="1224"/>
      </w:pPr>
    </w:lvl>
    <w:lvl w:ilvl="8">
      <w:start w:val="1"/>
      <w:numFmt w:val="decimal"/>
      <w:lvlText w:val="%1.%2.%3.%4.%5.%6.%7.%8.%9."/>
      <w:lvlJc w:val="left"/>
      <w:pPr>
        <w:ind w:left="6840" w:hanging="1440"/>
      </w:pPr>
    </w:lvl>
  </w:abstractNum>
  <w:abstractNum w:abstractNumId="80" w15:restartNumberingAfterBreak="0">
    <w:nsid w:val="4A9D30FA"/>
    <w:multiLevelType w:val="multilevel"/>
    <w:tmpl w:val="D6867310"/>
    <w:numStyleLink w:val="CurrentList2"/>
  </w:abstractNum>
  <w:abstractNum w:abstractNumId="81" w15:restartNumberingAfterBreak="0">
    <w:nsid w:val="4BC10110"/>
    <w:multiLevelType w:val="multilevel"/>
    <w:tmpl w:val="355447B8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4BE60199"/>
    <w:multiLevelType w:val="multilevel"/>
    <w:tmpl w:val="AE12950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3" w15:restartNumberingAfterBreak="0">
    <w:nsid w:val="4D6C6EF7"/>
    <w:multiLevelType w:val="multilevel"/>
    <w:tmpl w:val="0809001F"/>
    <w:styleLink w:val="111111"/>
    <w:lvl w:ilvl="0">
      <w:start w:val="2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4FCF7A30"/>
    <w:multiLevelType w:val="multilevel"/>
    <w:tmpl w:val="D6867310"/>
    <w:numStyleLink w:val="CurrentList2"/>
  </w:abstractNum>
  <w:abstractNum w:abstractNumId="85" w15:restartNumberingAfterBreak="0">
    <w:nsid w:val="512F222A"/>
    <w:multiLevelType w:val="hybridMultilevel"/>
    <w:tmpl w:val="EE42214C"/>
    <w:lvl w:ilvl="0" w:tplc="C93EC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6F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C2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E8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65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E06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EA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EC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3E9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2723122"/>
    <w:multiLevelType w:val="multilevel"/>
    <w:tmpl w:val="9A205372"/>
    <w:lvl w:ilvl="0">
      <w:start w:val="2"/>
      <w:numFmt w:val="decimal"/>
      <w:lvlText w:val="%1."/>
      <w:lvlJc w:val="left"/>
      <w:pPr>
        <w:ind w:left="49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15" w:hanging="284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6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7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7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51" w:hanging="1440"/>
      </w:pPr>
      <w:rPr>
        <w:rFonts w:hint="default"/>
      </w:rPr>
    </w:lvl>
  </w:abstractNum>
  <w:abstractNum w:abstractNumId="87" w15:restartNumberingAfterBreak="0">
    <w:nsid w:val="52930DE0"/>
    <w:multiLevelType w:val="multilevel"/>
    <w:tmpl w:val="84B6CAC2"/>
    <w:styleLink w:val="CurrentList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274477" w:themeColor="text2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color w:val="274477" w:themeColor="text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8" w15:restartNumberingAfterBreak="0">
    <w:nsid w:val="52BE100C"/>
    <w:multiLevelType w:val="multilevel"/>
    <w:tmpl w:val="F47CBBD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9" w15:restartNumberingAfterBreak="0">
    <w:nsid w:val="52C16E94"/>
    <w:multiLevelType w:val="multilevel"/>
    <w:tmpl w:val="C44087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53620D4F"/>
    <w:multiLevelType w:val="hybridMultilevel"/>
    <w:tmpl w:val="F1AABFB8"/>
    <w:lvl w:ilvl="0" w:tplc="A734DF4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3A642A8"/>
    <w:multiLevelType w:val="multilevel"/>
    <w:tmpl w:val="F81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9F4CFA"/>
    <w:multiLevelType w:val="multilevel"/>
    <w:tmpl w:val="BEA08F44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274477" w:themeColor="text2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93" w15:restartNumberingAfterBreak="0">
    <w:nsid w:val="580F0139"/>
    <w:multiLevelType w:val="multilevel"/>
    <w:tmpl w:val="0809001F"/>
    <w:numStyleLink w:val="111111"/>
  </w:abstractNum>
  <w:abstractNum w:abstractNumId="94" w15:restartNumberingAfterBreak="0">
    <w:nsid w:val="599F65B6"/>
    <w:multiLevelType w:val="multilevel"/>
    <w:tmpl w:val="0809001F"/>
    <w:numStyleLink w:val="111111"/>
  </w:abstractNum>
  <w:abstractNum w:abstractNumId="95" w15:restartNumberingAfterBreak="0">
    <w:nsid w:val="5A8A2D03"/>
    <w:multiLevelType w:val="multilevel"/>
    <w:tmpl w:val="866C53B8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color w:val="274477" w:themeColor="text2"/>
      </w:rPr>
    </w:lvl>
    <w:lvl w:ilvl="2">
      <w:start w:val="1"/>
      <w:numFmt w:val="decimal"/>
      <w:pStyle w:val="Heading3"/>
      <w:isLgl/>
      <w:lvlText w:val="%1.%2.%3."/>
      <w:lvlJc w:val="left"/>
      <w:pPr>
        <w:ind w:left="1440" w:hanging="1080"/>
      </w:pPr>
      <w:rPr>
        <w:color w:val="274477" w:themeColor="text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96" w15:restartNumberingAfterBreak="0">
    <w:nsid w:val="5AF07468"/>
    <w:multiLevelType w:val="hybridMultilevel"/>
    <w:tmpl w:val="14E2AA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BC25BAF"/>
    <w:multiLevelType w:val="multilevel"/>
    <w:tmpl w:val="D6867310"/>
    <w:numStyleLink w:val="CurrentList2"/>
  </w:abstractNum>
  <w:abstractNum w:abstractNumId="98" w15:restartNumberingAfterBreak="0">
    <w:nsid w:val="5C02060C"/>
    <w:multiLevelType w:val="multilevel"/>
    <w:tmpl w:val="7734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E5F2E38"/>
    <w:multiLevelType w:val="multilevel"/>
    <w:tmpl w:val="3E5A7BEA"/>
    <w:lvl w:ilvl="0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0" w15:restartNumberingAfterBreak="0">
    <w:nsid w:val="636C6414"/>
    <w:multiLevelType w:val="multilevel"/>
    <w:tmpl w:val="45486C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1" w15:restartNumberingAfterBreak="0">
    <w:nsid w:val="63A92649"/>
    <w:multiLevelType w:val="multilevel"/>
    <w:tmpl w:val="0809001F"/>
    <w:numStyleLink w:val="111111"/>
  </w:abstractNum>
  <w:abstractNum w:abstractNumId="102" w15:restartNumberingAfterBreak="0">
    <w:nsid w:val="63CD0CEF"/>
    <w:multiLevelType w:val="multilevel"/>
    <w:tmpl w:val="D6867310"/>
    <w:numStyleLink w:val="CurrentList2"/>
  </w:abstractNum>
  <w:abstractNum w:abstractNumId="103" w15:restartNumberingAfterBreak="0">
    <w:nsid w:val="651A6682"/>
    <w:multiLevelType w:val="multilevel"/>
    <w:tmpl w:val="9C52A6E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4" w15:restartNumberingAfterBreak="0">
    <w:nsid w:val="65A6609E"/>
    <w:multiLevelType w:val="multilevel"/>
    <w:tmpl w:val="D6B8FA62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5" w15:restartNumberingAfterBreak="0">
    <w:nsid w:val="67445DAC"/>
    <w:multiLevelType w:val="multilevel"/>
    <w:tmpl w:val="0809001F"/>
    <w:numStyleLink w:val="111111"/>
  </w:abstractNum>
  <w:abstractNum w:abstractNumId="106" w15:restartNumberingAfterBreak="0">
    <w:nsid w:val="67766407"/>
    <w:multiLevelType w:val="multilevel"/>
    <w:tmpl w:val="D6867310"/>
    <w:numStyleLink w:val="CurrentList2"/>
  </w:abstractNum>
  <w:abstractNum w:abstractNumId="107" w15:restartNumberingAfterBreak="0">
    <w:nsid w:val="67823013"/>
    <w:multiLevelType w:val="multilevel"/>
    <w:tmpl w:val="0809001F"/>
    <w:numStyleLink w:val="111111"/>
  </w:abstractNum>
  <w:abstractNum w:abstractNumId="108" w15:restartNumberingAfterBreak="0">
    <w:nsid w:val="68276DC2"/>
    <w:multiLevelType w:val="multilevel"/>
    <w:tmpl w:val="0409001D"/>
    <w:numStyleLink w:val="Style1"/>
  </w:abstractNum>
  <w:abstractNum w:abstractNumId="109" w15:restartNumberingAfterBreak="0">
    <w:nsid w:val="6AFC0E53"/>
    <w:multiLevelType w:val="multilevel"/>
    <w:tmpl w:val="C28AD184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0" w15:restartNumberingAfterBreak="0">
    <w:nsid w:val="6ED52D55"/>
    <w:multiLevelType w:val="multilevel"/>
    <w:tmpl w:val="E26AB77A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1" w15:restartNumberingAfterBreak="0">
    <w:nsid w:val="707E61A5"/>
    <w:multiLevelType w:val="multilevel"/>
    <w:tmpl w:val="49DE2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2" w15:restartNumberingAfterBreak="0">
    <w:nsid w:val="70EC62A4"/>
    <w:multiLevelType w:val="multilevel"/>
    <w:tmpl w:val="D6867310"/>
    <w:numStyleLink w:val="CurrentList2"/>
  </w:abstractNum>
  <w:abstractNum w:abstractNumId="113" w15:restartNumberingAfterBreak="0">
    <w:nsid w:val="70FD6E87"/>
    <w:multiLevelType w:val="multilevel"/>
    <w:tmpl w:val="CE3C485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4" w15:restartNumberingAfterBreak="0">
    <w:nsid w:val="71593F5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5" w15:restartNumberingAfterBreak="0">
    <w:nsid w:val="71AB711D"/>
    <w:multiLevelType w:val="hybridMultilevel"/>
    <w:tmpl w:val="5386D5B4"/>
    <w:lvl w:ilvl="0" w:tplc="8FF638E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72480A59"/>
    <w:multiLevelType w:val="multilevel"/>
    <w:tmpl w:val="94DAE0C0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7" w15:restartNumberingAfterBreak="0">
    <w:nsid w:val="74FE146F"/>
    <w:multiLevelType w:val="multilevel"/>
    <w:tmpl w:val="44FCF408"/>
    <w:lvl w:ilvl="0">
      <w:start w:val="1"/>
      <w:numFmt w:val="decimal"/>
      <w:lvlText w:val="%1."/>
      <w:lvlJc w:val="left"/>
      <w:pPr>
        <w:ind w:left="49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15" w:hanging="284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6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7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7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51" w:hanging="1440"/>
      </w:pPr>
      <w:rPr>
        <w:rFonts w:hint="default"/>
      </w:rPr>
    </w:lvl>
  </w:abstractNum>
  <w:abstractNum w:abstractNumId="118" w15:restartNumberingAfterBreak="0">
    <w:nsid w:val="7502282E"/>
    <w:multiLevelType w:val="multilevel"/>
    <w:tmpl w:val="0E78956E"/>
    <w:lvl w:ilvl="0">
      <w:start w:val="1"/>
      <w:numFmt w:val="lowerLetter"/>
      <w:lvlText w:val="%1)"/>
      <w:lvlJc w:val="left"/>
      <w:pPr>
        <w:ind w:left="1584" w:hanging="360"/>
      </w:pPr>
    </w:lvl>
    <w:lvl w:ilvl="1">
      <w:start w:val="1"/>
      <w:numFmt w:val="decimal"/>
      <w:lvlText w:val="%1.%2."/>
      <w:lvlJc w:val="left"/>
      <w:pPr>
        <w:ind w:left="2016" w:hanging="432"/>
      </w:pPr>
    </w:lvl>
    <w:lvl w:ilvl="2">
      <w:start w:val="1"/>
      <w:numFmt w:val="decimal"/>
      <w:lvlText w:val="%1.%2.%3."/>
      <w:lvlJc w:val="left"/>
      <w:pPr>
        <w:ind w:left="2448" w:hanging="504"/>
      </w:pPr>
    </w:lvl>
    <w:lvl w:ilvl="3">
      <w:start w:val="1"/>
      <w:numFmt w:val="decimal"/>
      <w:lvlText w:val="%1.%2.%3.%4."/>
      <w:lvlJc w:val="left"/>
      <w:pPr>
        <w:ind w:left="2952" w:hanging="648"/>
      </w:pPr>
    </w:lvl>
    <w:lvl w:ilvl="4">
      <w:start w:val="1"/>
      <w:numFmt w:val="decimal"/>
      <w:lvlText w:val="%1.%2.%3.%4.%5."/>
      <w:lvlJc w:val="left"/>
      <w:pPr>
        <w:ind w:left="3456" w:hanging="792"/>
      </w:pPr>
    </w:lvl>
    <w:lvl w:ilvl="5">
      <w:start w:val="1"/>
      <w:numFmt w:val="decimal"/>
      <w:lvlText w:val="%1.%2.%3.%4.%5.%6."/>
      <w:lvlJc w:val="left"/>
      <w:pPr>
        <w:ind w:left="3960" w:hanging="936"/>
      </w:pPr>
    </w:lvl>
    <w:lvl w:ilvl="6">
      <w:start w:val="1"/>
      <w:numFmt w:val="decimal"/>
      <w:lvlText w:val="%1.%2.%3.%4.%5.%6.%7."/>
      <w:lvlJc w:val="left"/>
      <w:pPr>
        <w:ind w:left="4464" w:hanging="1080"/>
      </w:pPr>
    </w:lvl>
    <w:lvl w:ilvl="7">
      <w:start w:val="1"/>
      <w:numFmt w:val="decimal"/>
      <w:lvlText w:val="%1.%2.%3.%4.%5.%6.%7.%8."/>
      <w:lvlJc w:val="left"/>
      <w:pPr>
        <w:ind w:left="4968" w:hanging="1224"/>
      </w:pPr>
    </w:lvl>
    <w:lvl w:ilvl="8">
      <w:start w:val="1"/>
      <w:numFmt w:val="decimal"/>
      <w:lvlText w:val="%1.%2.%3.%4.%5.%6.%7.%8.%9."/>
      <w:lvlJc w:val="left"/>
      <w:pPr>
        <w:ind w:left="5544" w:hanging="1440"/>
      </w:pPr>
    </w:lvl>
  </w:abstractNum>
  <w:abstractNum w:abstractNumId="119" w15:restartNumberingAfterBreak="0">
    <w:nsid w:val="770C67C5"/>
    <w:multiLevelType w:val="hybridMultilevel"/>
    <w:tmpl w:val="5386D5B4"/>
    <w:lvl w:ilvl="0" w:tplc="8FF638E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782C0C21"/>
    <w:multiLevelType w:val="multilevel"/>
    <w:tmpl w:val="BF70B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1" w15:restartNumberingAfterBreak="0">
    <w:nsid w:val="792B2715"/>
    <w:multiLevelType w:val="multilevel"/>
    <w:tmpl w:val="D6867310"/>
    <w:numStyleLink w:val="CurrentList2"/>
  </w:abstractNum>
  <w:abstractNum w:abstractNumId="122" w15:restartNumberingAfterBreak="0">
    <w:nsid w:val="79D3533F"/>
    <w:multiLevelType w:val="multilevel"/>
    <w:tmpl w:val="0809001F"/>
    <w:numStyleLink w:val="111111"/>
  </w:abstractNum>
  <w:abstractNum w:abstractNumId="123" w15:restartNumberingAfterBreak="0">
    <w:nsid w:val="7A777AF1"/>
    <w:multiLevelType w:val="multilevel"/>
    <w:tmpl w:val="D6867310"/>
    <w:numStyleLink w:val="CurrentList2"/>
  </w:abstractNum>
  <w:abstractNum w:abstractNumId="124" w15:restartNumberingAfterBreak="0">
    <w:nsid w:val="7B524469"/>
    <w:multiLevelType w:val="multilevel"/>
    <w:tmpl w:val="BF103C92"/>
    <w:lvl w:ilvl="0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5" w15:restartNumberingAfterBreak="0">
    <w:nsid w:val="7D2C4B60"/>
    <w:multiLevelType w:val="multilevel"/>
    <w:tmpl w:val="BF70B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6" w15:restartNumberingAfterBreak="0">
    <w:nsid w:val="7D4400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7" w15:restartNumberingAfterBreak="0">
    <w:nsid w:val="7E7D49AA"/>
    <w:multiLevelType w:val="multilevel"/>
    <w:tmpl w:val="6E8C6F6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8" w15:restartNumberingAfterBreak="0">
    <w:nsid w:val="7F6C1CCC"/>
    <w:multiLevelType w:val="multilevel"/>
    <w:tmpl w:val="D6867310"/>
    <w:numStyleLink w:val="CurrentList2"/>
  </w:abstractNum>
  <w:abstractNum w:abstractNumId="129" w15:restartNumberingAfterBreak="0">
    <w:nsid w:val="7FB526CF"/>
    <w:multiLevelType w:val="hybridMultilevel"/>
    <w:tmpl w:val="111CAC88"/>
    <w:lvl w:ilvl="0" w:tplc="132A80F2">
      <w:start w:val="1"/>
      <w:numFmt w:val="lowerLetter"/>
      <w:pStyle w:val="Heading5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061717">
    <w:abstractNumId w:val="96"/>
  </w:num>
  <w:num w:numId="2" w16cid:durableId="1344357844">
    <w:abstractNumId w:val="56"/>
  </w:num>
  <w:num w:numId="3" w16cid:durableId="1576935738">
    <w:abstractNumId w:val="65"/>
  </w:num>
  <w:num w:numId="4" w16cid:durableId="204021981">
    <w:abstractNumId w:val="60"/>
  </w:num>
  <w:num w:numId="5" w16cid:durableId="1502575203">
    <w:abstractNumId w:val="85"/>
  </w:num>
  <w:num w:numId="6" w16cid:durableId="530147730">
    <w:abstractNumId w:val="75"/>
  </w:num>
  <w:num w:numId="7" w16cid:durableId="1891723266">
    <w:abstractNumId w:val="40"/>
  </w:num>
  <w:num w:numId="8" w16cid:durableId="1582984449">
    <w:abstractNumId w:val="9"/>
  </w:num>
  <w:num w:numId="9" w16cid:durableId="489295761">
    <w:abstractNumId w:val="20"/>
  </w:num>
  <w:num w:numId="10" w16cid:durableId="1044671844">
    <w:abstractNumId w:val="95"/>
  </w:num>
  <w:num w:numId="11" w16cid:durableId="981540963">
    <w:abstractNumId w:val="36"/>
  </w:num>
  <w:num w:numId="12" w16cid:durableId="328215714">
    <w:abstractNumId w:val="111"/>
  </w:num>
  <w:num w:numId="13" w16cid:durableId="80566189">
    <w:abstractNumId w:val="89"/>
  </w:num>
  <w:num w:numId="14" w16cid:durableId="1556351121">
    <w:abstractNumId w:val="83"/>
  </w:num>
  <w:num w:numId="15" w16cid:durableId="1201473151">
    <w:abstractNumId w:val="94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</w:num>
  <w:num w:numId="16" w16cid:durableId="1811480858">
    <w:abstractNumId w:val="122"/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</w:num>
  <w:num w:numId="17" w16cid:durableId="873813876">
    <w:abstractNumId w:val="79"/>
  </w:num>
  <w:num w:numId="18" w16cid:durableId="1875579975">
    <w:abstractNumId w:val="19"/>
  </w:num>
  <w:num w:numId="19" w16cid:durableId="680200368">
    <w:abstractNumId w:val="129"/>
  </w:num>
  <w:num w:numId="20" w16cid:durableId="108742830">
    <w:abstractNumId w:val="1"/>
  </w:num>
  <w:num w:numId="21" w16cid:durableId="600382283">
    <w:abstractNumId w:val="90"/>
  </w:num>
  <w:num w:numId="22" w16cid:durableId="443156013">
    <w:abstractNumId w:val="29"/>
  </w:num>
  <w:num w:numId="23" w16cid:durableId="1419520976">
    <w:abstractNumId w:val="92"/>
  </w:num>
  <w:num w:numId="24" w16cid:durableId="2033846352">
    <w:abstractNumId w:val="87"/>
  </w:num>
  <w:num w:numId="25" w16cid:durableId="1443112907">
    <w:abstractNumId w:val="73"/>
  </w:num>
  <w:num w:numId="26" w16cid:durableId="1154103333">
    <w:abstractNumId w:val="98"/>
  </w:num>
  <w:num w:numId="27" w16cid:durableId="1811365278">
    <w:abstractNumId w:val="47"/>
  </w:num>
  <w:num w:numId="28" w16cid:durableId="44373803">
    <w:abstractNumId w:val="39"/>
  </w:num>
  <w:num w:numId="29" w16cid:durableId="2145846219">
    <w:abstractNumId w:val="11"/>
  </w:num>
  <w:num w:numId="30" w16cid:durableId="115100428">
    <w:abstractNumId w:val="51"/>
  </w:num>
  <w:num w:numId="31" w16cid:durableId="1238710959">
    <w:abstractNumId w:val="43"/>
  </w:num>
  <w:num w:numId="32" w16cid:durableId="135533444">
    <w:abstractNumId w:val="23"/>
  </w:num>
  <w:num w:numId="33" w16cid:durableId="1453326749">
    <w:abstractNumId w:val="64"/>
  </w:num>
  <w:num w:numId="34" w16cid:durableId="890654958">
    <w:abstractNumId w:val="7"/>
  </w:num>
  <w:num w:numId="35" w16cid:durableId="949706388">
    <w:abstractNumId w:val="79"/>
  </w:num>
  <w:num w:numId="36" w16cid:durableId="398096972">
    <w:abstractNumId w:val="91"/>
  </w:num>
  <w:num w:numId="37" w16cid:durableId="840237126">
    <w:abstractNumId w:val="5"/>
  </w:num>
  <w:num w:numId="38" w16cid:durableId="1432972575">
    <w:abstractNumId w:val="13"/>
  </w:num>
  <w:num w:numId="39" w16cid:durableId="1545214615">
    <w:abstractNumId w:val="100"/>
  </w:num>
  <w:num w:numId="40" w16cid:durableId="465048689">
    <w:abstractNumId w:val="5"/>
    <w:lvlOverride w:ilvl="0">
      <w:startOverride w:val="4"/>
    </w:lvlOverride>
  </w:num>
  <w:num w:numId="41" w16cid:durableId="935600846">
    <w:abstractNumId w:val="125"/>
  </w:num>
  <w:num w:numId="42" w16cid:durableId="1734623432">
    <w:abstractNumId w:val="120"/>
  </w:num>
  <w:num w:numId="43" w16cid:durableId="81999812">
    <w:abstractNumId w:val="42"/>
  </w:num>
  <w:num w:numId="44" w16cid:durableId="3409149">
    <w:abstractNumId w:val="31"/>
  </w:num>
  <w:num w:numId="45" w16cid:durableId="421996154">
    <w:abstractNumId w:val="114"/>
  </w:num>
  <w:num w:numId="46" w16cid:durableId="531262535">
    <w:abstractNumId w:val="71"/>
  </w:num>
  <w:num w:numId="47" w16cid:durableId="1845895848">
    <w:abstractNumId w:val="67"/>
  </w:num>
  <w:num w:numId="48" w16cid:durableId="2124960752">
    <w:abstractNumId w:val="4"/>
  </w:num>
  <w:num w:numId="49" w16cid:durableId="2081560690">
    <w:abstractNumId w:val="27"/>
  </w:num>
  <w:num w:numId="50" w16cid:durableId="124205747">
    <w:abstractNumId w:val="26"/>
  </w:num>
  <w:num w:numId="51" w16cid:durableId="713652840">
    <w:abstractNumId w:val="50"/>
  </w:num>
  <w:num w:numId="52" w16cid:durableId="1278215483">
    <w:abstractNumId w:val="88"/>
  </w:num>
  <w:num w:numId="53" w16cid:durableId="1132016800">
    <w:abstractNumId w:val="21"/>
  </w:num>
  <w:num w:numId="54" w16cid:durableId="2105609991">
    <w:abstractNumId w:val="49"/>
  </w:num>
  <w:num w:numId="55" w16cid:durableId="862978357">
    <w:abstractNumId w:val="6"/>
  </w:num>
  <w:num w:numId="56" w16cid:durableId="1146051638">
    <w:abstractNumId w:val="82"/>
  </w:num>
  <w:num w:numId="57" w16cid:durableId="988747338">
    <w:abstractNumId w:val="76"/>
  </w:num>
  <w:num w:numId="58" w16cid:durableId="1425419407">
    <w:abstractNumId w:val="61"/>
  </w:num>
  <w:num w:numId="59" w16cid:durableId="835653987">
    <w:abstractNumId w:val="72"/>
  </w:num>
  <w:num w:numId="60" w16cid:durableId="462623125">
    <w:abstractNumId w:val="15"/>
  </w:num>
  <w:num w:numId="61" w16cid:durableId="358045365">
    <w:abstractNumId w:val="24"/>
  </w:num>
  <w:num w:numId="62" w16cid:durableId="412746671">
    <w:abstractNumId w:val="14"/>
  </w:num>
  <w:num w:numId="63" w16cid:durableId="1067797982">
    <w:abstractNumId w:val="68"/>
  </w:num>
  <w:num w:numId="64" w16cid:durableId="680855501">
    <w:abstractNumId w:val="109"/>
  </w:num>
  <w:num w:numId="65" w16cid:durableId="1772505453">
    <w:abstractNumId w:val="28"/>
  </w:num>
  <w:num w:numId="66" w16cid:durableId="1499616091">
    <w:abstractNumId w:val="34"/>
  </w:num>
  <w:num w:numId="67" w16cid:durableId="2031451625">
    <w:abstractNumId w:val="33"/>
  </w:num>
  <w:num w:numId="68" w16cid:durableId="1073627960">
    <w:abstractNumId w:val="17"/>
  </w:num>
  <w:num w:numId="69" w16cid:durableId="1347050033">
    <w:abstractNumId w:val="77"/>
  </w:num>
  <w:num w:numId="70" w16cid:durableId="333148673">
    <w:abstractNumId w:val="102"/>
  </w:num>
  <w:num w:numId="71" w16cid:durableId="1662729872">
    <w:abstractNumId w:val="84"/>
  </w:num>
  <w:num w:numId="72" w16cid:durableId="1914201421">
    <w:abstractNumId w:val="10"/>
  </w:num>
  <w:num w:numId="73" w16cid:durableId="1486704160">
    <w:abstractNumId w:val="106"/>
  </w:num>
  <w:num w:numId="74" w16cid:durableId="383483188">
    <w:abstractNumId w:val="121"/>
  </w:num>
  <w:num w:numId="75" w16cid:durableId="1216770364">
    <w:abstractNumId w:val="78"/>
  </w:num>
  <w:num w:numId="76" w16cid:durableId="361521499">
    <w:abstractNumId w:val="62"/>
  </w:num>
  <w:num w:numId="77" w16cid:durableId="1557816276">
    <w:abstractNumId w:val="128"/>
  </w:num>
  <w:num w:numId="78" w16cid:durableId="288514484">
    <w:abstractNumId w:val="8"/>
  </w:num>
  <w:num w:numId="79" w16cid:durableId="189414678">
    <w:abstractNumId w:val="45"/>
  </w:num>
  <w:num w:numId="80" w16cid:durableId="1530872176">
    <w:abstractNumId w:val="53"/>
  </w:num>
  <w:num w:numId="81" w16cid:durableId="1135639253">
    <w:abstractNumId w:val="12"/>
  </w:num>
  <w:num w:numId="82" w16cid:durableId="1456949982">
    <w:abstractNumId w:val="112"/>
  </w:num>
  <w:num w:numId="83" w16cid:durableId="255595965">
    <w:abstractNumId w:val="55"/>
  </w:num>
  <w:num w:numId="84" w16cid:durableId="115147032">
    <w:abstractNumId w:val="59"/>
  </w:num>
  <w:num w:numId="85" w16cid:durableId="221523016">
    <w:abstractNumId w:val="2"/>
  </w:num>
  <w:num w:numId="86" w16cid:durableId="531919071">
    <w:abstractNumId w:val="97"/>
  </w:num>
  <w:num w:numId="87" w16cid:durableId="1511143909">
    <w:abstractNumId w:val="80"/>
  </w:num>
  <w:num w:numId="88" w16cid:durableId="2107310542">
    <w:abstractNumId w:val="123"/>
  </w:num>
  <w:num w:numId="89" w16cid:durableId="1653678515">
    <w:abstractNumId w:val="0"/>
  </w:num>
  <w:num w:numId="90" w16cid:durableId="744572393">
    <w:abstractNumId w:val="117"/>
  </w:num>
  <w:num w:numId="91" w16cid:durableId="561605189">
    <w:abstractNumId w:val="119"/>
  </w:num>
  <w:num w:numId="92" w16cid:durableId="224728200">
    <w:abstractNumId w:val="66"/>
  </w:num>
  <w:num w:numId="93" w16cid:durableId="1629899275">
    <w:abstractNumId w:val="86"/>
  </w:num>
  <w:num w:numId="94" w16cid:durableId="828987613">
    <w:abstractNumId w:val="32"/>
  </w:num>
  <w:num w:numId="95" w16cid:durableId="521549694">
    <w:abstractNumId w:val="46"/>
  </w:num>
  <w:num w:numId="96" w16cid:durableId="349383171">
    <w:abstractNumId w:val="108"/>
  </w:num>
  <w:num w:numId="97" w16cid:durableId="831749875">
    <w:abstractNumId w:val="126"/>
  </w:num>
  <w:num w:numId="98" w16cid:durableId="2038462432">
    <w:abstractNumId w:val="38"/>
  </w:num>
  <w:num w:numId="99" w16cid:durableId="969477051">
    <w:abstractNumId w:val="74"/>
  </w:num>
  <w:num w:numId="100" w16cid:durableId="1994410145">
    <w:abstractNumId w:val="35"/>
  </w:num>
  <w:num w:numId="101" w16cid:durableId="528375833">
    <w:abstractNumId w:val="93"/>
  </w:num>
  <w:num w:numId="102" w16cid:durableId="1673022568">
    <w:abstractNumId w:val="107"/>
  </w:num>
  <w:num w:numId="103" w16cid:durableId="774207337">
    <w:abstractNumId w:val="127"/>
  </w:num>
  <w:num w:numId="104" w16cid:durableId="312376145">
    <w:abstractNumId w:val="54"/>
  </w:num>
  <w:num w:numId="105" w16cid:durableId="1288781420">
    <w:abstractNumId w:val="63"/>
  </w:num>
  <w:num w:numId="106" w16cid:durableId="1413425763">
    <w:abstractNumId w:val="81"/>
  </w:num>
  <w:num w:numId="107" w16cid:durableId="115829487">
    <w:abstractNumId w:val="18"/>
  </w:num>
  <w:num w:numId="108" w16cid:durableId="1507091312">
    <w:abstractNumId w:val="30"/>
  </w:num>
  <w:num w:numId="109" w16cid:durableId="1218980505">
    <w:abstractNumId w:val="104"/>
  </w:num>
  <w:num w:numId="110" w16cid:durableId="2005469430">
    <w:abstractNumId w:val="116"/>
  </w:num>
  <w:num w:numId="111" w16cid:durableId="1727993814">
    <w:abstractNumId w:val="41"/>
  </w:num>
  <w:num w:numId="112" w16cid:durableId="94329765">
    <w:abstractNumId w:val="57"/>
  </w:num>
  <w:num w:numId="113" w16cid:durableId="2086146833">
    <w:abstractNumId w:val="115"/>
  </w:num>
  <w:num w:numId="114" w16cid:durableId="6837566">
    <w:abstractNumId w:val="105"/>
  </w:num>
  <w:num w:numId="115" w16cid:durableId="411006762">
    <w:abstractNumId w:val="48"/>
  </w:num>
  <w:num w:numId="116" w16cid:durableId="429398777">
    <w:abstractNumId w:val="118"/>
  </w:num>
  <w:num w:numId="117" w16cid:durableId="537085479">
    <w:abstractNumId w:val="22"/>
  </w:num>
  <w:num w:numId="118" w16cid:durableId="860780229">
    <w:abstractNumId w:val="58"/>
  </w:num>
  <w:num w:numId="119" w16cid:durableId="1313757821">
    <w:abstractNumId w:val="44"/>
  </w:num>
  <w:num w:numId="120" w16cid:durableId="2096437785">
    <w:abstractNumId w:val="99"/>
  </w:num>
  <w:num w:numId="121" w16cid:durableId="1226376549">
    <w:abstractNumId w:val="37"/>
  </w:num>
  <w:num w:numId="122" w16cid:durableId="4600442">
    <w:abstractNumId w:val="52"/>
  </w:num>
  <w:num w:numId="123" w16cid:durableId="480737177">
    <w:abstractNumId w:val="16"/>
  </w:num>
  <w:num w:numId="124" w16cid:durableId="146561062">
    <w:abstractNumId w:val="124"/>
  </w:num>
  <w:num w:numId="125" w16cid:durableId="388774264">
    <w:abstractNumId w:val="101"/>
  </w:num>
  <w:num w:numId="126" w16cid:durableId="726414545">
    <w:abstractNumId w:val="103"/>
  </w:num>
  <w:num w:numId="127" w16cid:durableId="254827448">
    <w:abstractNumId w:val="113"/>
  </w:num>
  <w:num w:numId="128" w16cid:durableId="273709077">
    <w:abstractNumId w:val="25"/>
  </w:num>
  <w:num w:numId="129" w16cid:durableId="1524632357">
    <w:abstractNumId w:val="69"/>
  </w:num>
  <w:num w:numId="130" w16cid:durableId="463347686">
    <w:abstractNumId w:val="110"/>
  </w:num>
  <w:num w:numId="131" w16cid:durableId="1701662142">
    <w:abstractNumId w:val="70"/>
  </w:num>
  <w:num w:numId="132" w16cid:durableId="1510829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23"/>
    <w:rsid w:val="000115E4"/>
    <w:rsid w:val="00016364"/>
    <w:rsid w:val="000266D3"/>
    <w:rsid w:val="0004592E"/>
    <w:rsid w:val="00051837"/>
    <w:rsid w:val="00062693"/>
    <w:rsid w:val="000727E8"/>
    <w:rsid w:val="00074E45"/>
    <w:rsid w:val="000965B6"/>
    <w:rsid w:val="000A2B3F"/>
    <w:rsid w:val="000A5BA8"/>
    <w:rsid w:val="000C0DFD"/>
    <w:rsid w:val="000C3F51"/>
    <w:rsid w:val="000C73D5"/>
    <w:rsid w:val="000C7A40"/>
    <w:rsid w:val="000E45D9"/>
    <w:rsid w:val="000F1DF1"/>
    <w:rsid w:val="000F5243"/>
    <w:rsid w:val="000F798D"/>
    <w:rsid w:val="00121D7A"/>
    <w:rsid w:val="00144126"/>
    <w:rsid w:val="00173DF1"/>
    <w:rsid w:val="00181385"/>
    <w:rsid w:val="00182B6E"/>
    <w:rsid w:val="00187143"/>
    <w:rsid w:val="001950C9"/>
    <w:rsid w:val="00197129"/>
    <w:rsid w:val="001A0D66"/>
    <w:rsid w:val="001A2DFD"/>
    <w:rsid w:val="001A6EA3"/>
    <w:rsid w:val="001A770C"/>
    <w:rsid w:val="001B3091"/>
    <w:rsid w:val="001B3109"/>
    <w:rsid w:val="001B5C84"/>
    <w:rsid w:val="001C1484"/>
    <w:rsid w:val="001C29DF"/>
    <w:rsid w:val="001C4368"/>
    <w:rsid w:val="001C5B05"/>
    <w:rsid w:val="001D31F7"/>
    <w:rsid w:val="001E133D"/>
    <w:rsid w:val="002007FD"/>
    <w:rsid w:val="002120F2"/>
    <w:rsid w:val="00215EAA"/>
    <w:rsid w:val="00226E73"/>
    <w:rsid w:val="00234973"/>
    <w:rsid w:val="00247BF9"/>
    <w:rsid w:val="00252FF8"/>
    <w:rsid w:val="00257B4D"/>
    <w:rsid w:val="002600EA"/>
    <w:rsid w:val="00260C42"/>
    <w:rsid w:val="00261430"/>
    <w:rsid w:val="00267B6B"/>
    <w:rsid w:val="00273643"/>
    <w:rsid w:val="0029113F"/>
    <w:rsid w:val="00291B64"/>
    <w:rsid w:val="00296AD7"/>
    <w:rsid w:val="002A035A"/>
    <w:rsid w:val="002A2E14"/>
    <w:rsid w:val="002B0C52"/>
    <w:rsid w:val="002D007A"/>
    <w:rsid w:val="002D2E7B"/>
    <w:rsid w:val="002D5F8D"/>
    <w:rsid w:val="002E19B2"/>
    <w:rsid w:val="002E32B0"/>
    <w:rsid w:val="00315E17"/>
    <w:rsid w:val="00320D04"/>
    <w:rsid w:val="00321B49"/>
    <w:rsid w:val="00332AF8"/>
    <w:rsid w:val="00341A90"/>
    <w:rsid w:val="003425BB"/>
    <w:rsid w:val="0034540B"/>
    <w:rsid w:val="00346883"/>
    <w:rsid w:val="00362B5A"/>
    <w:rsid w:val="00377050"/>
    <w:rsid w:val="00387F55"/>
    <w:rsid w:val="003A7D8E"/>
    <w:rsid w:val="003B17CE"/>
    <w:rsid w:val="003B776E"/>
    <w:rsid w:val="003B7F4A"/>
    <w:rsid w:val="003D07ED"/>
    <w:rsid w:val="003D22BA"/>
    <w:rsid w:val="003E7A78"/>
    <w:rsid w:val="003E7DFF"/>
    <w:rsid w:val="003F264F"/>
    <w:rsid w:val="003F417B"/>
    <w:rsid w:val="004029E1"/>
    <w:rsid w:val="004352BD"/>
    <w:rsid w:val="00442BC0"/>
    <w:rsid w:val="00443D96"/>
    <w:rsid w:val="00446CC5"/>
    <w:rsid w:val="0045151A"/>
    <w:rsid w:val="00463E4F"/>
    <w:rsid w:val="0047127B"/>
    <w:rsid w:val="00477180"/>
    <w:rsid w:val="00477B59"/>
    <w:rsid w:val="00480F61"/>
    <w:rsid w:val="004917D6"/>
    <w:rsid w:val="004A033B"/>
    <w:rsid w:val="004A53C8"/>
    <w:rsid w:val="004A6516"/>
    <w:rsid w:val="004B19F4"/>
    <w:rsid w:val="004B67A9"/>
    <w:rsid w:val="004D163F"/>
    <w:rsid w:val="004D47A5"/>
    <w:rsid w:val="004E0ADF"/>
    <w:rsid w:val="004F73D1"/>
    <w:rsid w:val="00502C50"/>
    <w:rsid w:val="00513ADF"/>
    <w:rsid w:val="005160B4"/>
    <w:rsid w:val="00520A97"/>
    <w:rsid w:val="005236C3"/>
    <w:rsid w:val="00526C48"/>
    <w:rsid w:val="00531FB4"/>
    <w:rsid w:val="00536BD8"/>
    <w:rsid w:val="00544D19"/>
    <w:rsid w:val="00546474"/>
    <w:rsid w:val="005557DC"/>
    <w:rsid w:val="0056222C"/>
    <w:rsid w:val="005A07DC"/>
    <w:rsid w:val="005B08E7"/>
    <w:rsid w:val="005B633B"/>
    <w:rsid w:val="005C3EDE"/>
    <w:rsid w:val="005C6DA7"/>
    <w:rsid w:val="005F09C8"/>
    <w:rsid w:val="0061474C"/>
    <w:rsid w:val="00616CFC"/>
    <w:rsid w:val="006217CF"/>
    <w:rsid w:val="006246F6"/>
    <w:rsid w:val="00625473"/>
    <w:rsid w:val="00625A61"/>
    <w:rsid w:val="0062642B"/>
    <w:rsid w:val="006318D9"/>
    <w:rsid w:val="006475AE"/>
    <w:rsid w:val="006477EF"/>
    <w:rsid w:val="00667F3A"/>
    <w:rsid w:val="00673E12"/>
    <w:rsid w:val="00674B29"/>
    <w:rsid w:val="00674C62"/>
    <w:rsid w:val="00681CCA"/>
    <w:rsid w:val="00683884"/>
    <w:rsid w:val="00685719"/>
    <w:rsid w:val="00685DEF"/>
    <w:rsid w:val="00686246"/>
    <w:rsid w:val="00691628"/>
    <w:rsid w:val="006A0A40"/>
    <w:rsid w:val="006A1D5F"/>
    <w:rsid w:val="006A1F48"/>
    <w:rsid w:val="006B155F"/>
    <w:rsid w:val="006B1725"/>
    <w:rsid w:val="006B2619"/>
    <w:rsid w:val="006C175F"/>
    <w:rsid w:val="006C735E"/>
    <w:rsid w:val="006D03FF"/>
    <w:rsid w:val="006D31E9"/>
    <w:rsid w:val="006D4D41"/>
    <w:rsid w:val="006E77AD"/>
    <w:rsid w:val="006F08DB"/>
    <w:rsid w:val="007009FD"/>
    <w:rsid w:val="00701B35"/>
    <w:rsid w:val="00704C82"/>
    <w:rsid w:val="00713B46"/>
    <w:rsid w:val="007227CC"/>
    <w:rsid w:val="00737164"/>
    <w:rsid w:val="00742345"/>
    <w:rsid w:val="00745305"/>
    <w:rsid w:val="00745399"/>
    <w:rsid w:val="00752EBD"/>
    <w:rsid w:val="00755A9F"/>
    <w:rsid w:val="0077672B"/>
    <w:rsid w:val="00791F19"/>
    <w:rsid w:val="007A441D"/>
    <w:rsid w:val="007A44FD"/>
    <w:rsid w:val="007B1B37"/>
    <w:rsid w:val="007D1B08"/>
    <w:rsid w:val="007D2091"/>
    <w:rsid w:val="007D22C2"/>
    <w:rsid w:val="007D29DA"/>
    <w:rsid w:val="007E41E6"/>
    <w:rsid w:val="007E65ED"/>
    <w:rsid w:val="007E6976"/>
    <w:rsid w:val="007F10CB"/>
    <w:rsid w:val="00807DCD"/>
    <w:rsid w:val="00820752"/>
    <w:rsid w:val="00830BD2"/>
    <w:rsid w:val="00842BC8"/>
    <w:rsid w:val="008457A8"/>
    <w:rsid w:val="0085161A"/>
    <w:rsid w:val="008522F4"/>
    <w:rsid w:val="00860005"/>
    <w:rsid w:val="00866459"/>
    <w:rsid w:val="008709F4"/>
    <w:rsid w:val="0089176C"/>
    <w:rsid w:val="00894C77"/>
    <w:rsid w:val="00895250"/>
    <w:rsid w:val="008960BB"/>
    <w:rsid w:val="008A2A48"/>
    <w:rsid w:val="008B33FB"/>
    <w:rsid w:val="008B58C7"/>
    <w:rsid w:val="008C1B69"/>
    <w:rsid w:val="008E6F46"/>
    <w:rsid w:val="008F38F3"/>
    <w:rsid w:val="008F5C06"/>
    <w:rsid w:val="00903C97"/>
    <w:rsid w:val="00925E6D"/>
    <w:rsid w:val="00935249"/>
    <w:rsid w:val="00945864"/>
    <w:rsid w:val="00972648"/>
    <w:rsid w:val="00977095"/>
    <w:rsid w:val="009859EC"/>
    <w:rsid w:val="009876C1"/>
    <w:rsid w:val="009A5424"/>
    <w:rsid w:val="009B732A"/>
    <w:rsid w:val="009C03DC"/>
    <w:rsid w:val="009D2F89"/>
    <w:rsid w:val="009D64E5"/>
    <w:rsid w:val="009D7957"/>
    <w:rsid w:val="009E6063"/>
    <w:rsid w:val="009F466D"/>
    <w:rsid w:val="009F6CF0"/>
    <w:rsid w:val="00A023B4"/>
    <w:rsid w:val="00A05EC8"/>
    <w:rsid w:val="00A06090"/>
    <w:rsid w:val="00A065AA"/>
    <w:rsid w:val="00A07DA5"/>
    <w:rsid w:val="00A12BB6"/>
    <w:rsid w:val="00A133A4"/>
    <w:rsid w:val="00A139BC"/>
    <w:rsid w:val="00A21491"/>
    <w:rsid w:val="00A31E21"/>
    <w:rsid w:val="00A33475"/>
    <w:rsid w:val="00A37BB6"/>
    <w:rsid w:val="00A52EAD"/>
    <w:rsid w:val="00A63BD0"/>
    <w:rsid w:val="00A76EB9"/>
    <w:rsid w:val="00A808DB"/>
    <w:rsid w:val="00A904ED"/>
    <w:rsid w:val="00A91641"/>
    <w:rsid w:val="00A95905"/>
    <w:rsid w:val="00AA44A9"/>
    <w:rsid w:val="00AD194E"/>
    <w:rsid w:val="00AD2EA8"/>
    <w:rsid w:val="00AD649A"/>
    <w:rsid w:val="00AE15BE"/>
    <w:rsid w:val="00AF0E1D"/>
    <w:rsid w:val="00AF7E61"/>
    <w:rsid w:val="00B02CF6"/>
    <w:rsid w:val="00B05B91"/>
    <w:rsid w:val="00B129BC"/>
    <w:rsid w:val="00B12C08"/>
    <w:rsid w:val="00B13CBD"/>
    <w:rsid w:val="00B15E99"/>
    <w:rsid w:val="00B341A7"/>
    <w:rsid w:val="00B40D16"/>
    <w:rsid w:val="00B444F3"/>
    <w:rsid w:val="00B4643F"/>
    <w:rsid w:val="00B478DA"/>
    <w:rsid w:val="00B561F5"/>
    <w:rsid w:val="00B600B0"/>
    <w:rsid w:val="00B64658"/>
    <w:rsid w:val="00B767F8"/>
    <w:rsid w:val="00B7789F"/>
    <w:rsid w:val="00B90F82"/>
    <w:rsid w:val="00B954F1"/>
    <w:rsid w:val="00B96C34"/>
    <w:rsid w:val="00BA1477"/>
    <w:rsid w:val="00BA557C"/>
    <w:rsid w:val="00BC1B77"/>
    <w:rsid w:val="00BC4D8C"/>
    <w:rsid w:val="00BC5C6D"/>
    <w:rsid w:val="00BC780D"/>
    <w:rsid w:val="00BD3F82"/>
    <w:rsid w:val="00BD47CE"/>
    <w:rsid w:val="00BD551E"/>
    <w:rsid w:val="00BE7C23"/>
    <w:rsid w:val="00BF0D98"/>
    <w:rsid w:val="00C03752"/>
    <w:rsid w:val="00C03BB0"/>
    <w:rsid w:val="00C0758A"/>
    <w:rsid w:val="00C20F93"/>
    <w:rsid w:val="00C251D7"/>
    <w:rsid w:val="00C409CC"/>
    <w:rsid w:val="00C47DE9"/>
    <w:rsid w:val="00C53BFC"/>
    <w:rsid w:val="00C60F60"/>
    <w:rsid w:val="00C62FEA"/>
    <w:rsid w:val="00C80EC3"/>
    <w:rsid w:val="00C82C39"/>
    <w:rsid w:val="00C92089"/>
    <w:rsid w:val="00CB6E27"/>
    <w:rsid w:val="00CD7CD8"/>
    <w:rsid w:val="00CF5430"/>
    <w:rsid w:val="00D009F8"/>
    <w:rsid w:val="00D01213"/>
    <w:rsid w:val="00D03A18"/>
    <w:rsid w:val="00D04298"/>
    <w:rsid w:val="00D1085F"/>
    <w:rsid w:val="00D114AB"/>
    <w:rsid w:val="00D11A67"/>
    <w:rsid w:val="00D12E11"/>
    <w:rsid w:val="00D23E64"/>
    <w:rsid w:val="00D2727B"/>
    <w:rsid w:val="00D277EA"/>
    <w:rsid w:val="00D32890"/>
    <w:rsid w:val="00D3571B"/>
    <w:rsid w:val="00D37287"/>
    <w:rsid w:val="00D425CE"/>
    <w:rsid w:val="00D574F0"/>
    <w:rsid w:val="00D579AD"/>
    <w:rsid w:val="00D57B15"/>
    <w:rsid w:val="00D63509"/>
    <w:rsid w:val="00D6383C"/>
    <w:rsid w:val="00D63F9E"/>
    <w:rsid w:val="00D7180E"/>
    <w:rsid w:val="00D841C8"/>
    <w:rsid w:val="00D853E9"/>
    <w:rsid w:val="00D869CE"/>
    <w:rsid w:val="00D93E67"/>
    <w:rsid w:val="00D960A7"/>
    <w:rsid w:val="00DA6B8D"/>
    <w:rsid w:val="00DA72C5"/>
    <w:rsid w:val="00DB2085"/>
    <w:rsid w:val="00DB4664"/>
    <w:rsid w:val="00DB56B0"/>
    <w:rsid w:val="00DB7C44"/>
    <w:rsid w:val="00DC51AF"/>
    <w:rsid w:val="00DD2A23"/>
    <w:rsid w:val="00DD7478"/>
    <w:rsid w:val="00DF287A"/>
    <w:rsid w:val="00E009D2"/>
    <w:rsid w:val="00E026D3"/>
    <w:rsid w:val="00E06E75"/>
    <w:rsid w:val="00E07ABB"/>
    <w:rsid w:val="00E12236"/>
    <w:rsid w:val="00E14ABD"/>
    <w:rsid w:val="00E15A53"/>
    <w:rsid w:val="00E22836"/>
    <w:rsid w:val="00E23746"/>
    <w:rsid w:val="00E341E9"/>
    <w:rsid w:val="00E45F1A"/>
    <w:rsid w:val="00E528A9"/>
    <w:rsid w:val="00E65322"/>
    <w:rsid w:val="00E65488"/>
    <w:rsid w:val="00E90FA4"/>
    <w:rsid w:val="00E938B4"/>
    <w:rsid w:val="00E93D1E"/>
    <w:rsid w:val="00E93F2E"/>
    <w:rsid w:val="00E94382"/>
    <w:rsid w:val="00E95077"/>
    <w:rsid w:val="00E968A9"/>
    <w:rsid w:val="00E979C3"/>
    <w:rsid w:val="00EA1F9A"/>
    <w:rsid w:val="00EA20AC"/>
    <w:rsid w:val="00EA2DDF"/>
    <w:rsid w:val="00EA6218"/>
    <w:rsid w:val="00EB0640"/>
    <w:rsid w:val="00EB72D0"/>
    <w:rsid w:val="00EE2083"/>
    <w:rsid w:val="00EE328B"/>
    <w:rsid w:val="00EF2688"/>
    <w:rsid w:val="00EF768A"/>
    <w:rsid w:val="00F04C92"/>
    <w:rsid w:val="00F15D5E"/>
    <w:rsid w:val="00F4512F"/>
    <w:rsid w:val="00F532FE"/>
    <w:rsid w:val="00F53615"/>
    <w:rsid w:val="00F60769"/>
    <w:rsid w:val="00F620FC"/>
    <w:rsid w:val="00F6330B"/>
    <w:rsid w:val="00F66221"/>
    <w:rsid w:val="00F81EC1"/>
    <w:rsid w:val="00F83534"/>
    <w:rsid w:val="00F86FFF"/>
    <w:rsid w:val="00F904A8"/>
    <w:rsid w:val="00F90A45"/>
    <w:rsid w:val="00F94009"/>
    <w:rsid w:val="00FB39DE"/>
    <w:rsid w:val="00FB51FF"/>
    <w:rsid w:val="00FC5EB1"/>
    <w:rsid w:val="00FD0995"/>
    <w:rsid w:val="00FD50BB"/>
    <w:rsid w:val="00FE0AD8"/>
    <w:rsid w:val="00FF5BA6"/>
    <w:rsid w:val="00FF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83ADC11"/>
  <w15:chartTrackingRefBased/>
  <w15:docId w15:val="{DCCC5CF3-652D-4273-A99C-7F13C270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ver Page Title"/>
    <w:qFormat/>
    <w:rsid w:val="000C73D5"/>
    <w:pPr>
      <w:spacing w:line="480" w:lineRule="auto"/>
      <w:jc w:val="center"/>
    </w:pPr>
    <w:rPr>
      <w:rFonts w:ascii="Montserrat" w:hAnsi="Montserra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8D9"/>
    <w:pPr>
      <w:numPr>
        <w:numId w:val="10"/>
      </w:numPr>
      <w:spacing w:before="300" w:after="200" w:line="240" w:lineRule="auto"/>
      <w:ind w:hanging="720"/>
      <w:jc w:val="left"/>
      <w:outlineLvl w:val="0"/>
    </w:pPr>
    <w:rPr>
      <w:rFonts w:cs="Times New Roman (Body CS)"/>
      <w:b/>
      <w:color w:val="274477" w:themeColor="text2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45"/>
    <w:pPr>
      <w:keepNext/>
      <w:keepLines/>
      <w:numPr>
        <w:ilvl w:val="1"/>
        <w:numId w:val="10"/>
      </w:numPr>
      <w:spacing w:before="500" w:after="200" w:line="360" w:lineRule="auto"/>
      <w:ind w:left="720"/>
      <w:jc w:val="left"/>
      <w:outlineLvl w:val="1"/>
    </w:pPr>
    <w:rPr>
      <w:rFonts w:eastAsiaTheme="majorEastAsia" w:cs="Times New Roman (Headings CS)"/>
      <w:b/>
      <w:color w:val="274477" w:themeColor="text2"/>
      <w:kern w:val="1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A45"/>
    <w:pPr>
      <w:keepNext/>
      <w:keepLines/>
      <w:numPr>
        <w:ilvl w:val="2"/>
        <w:numId w:val="10"/>
      </w:numPr>
      <w:spacing w:before="400" w:after="200" w:line="360" w:lineRule="auto"/>
      <w:ind w:left="720" w:hanging="720"/>
      <w:jc w:val="left"/>
      <w:outlineLvl w:val="2"/>
    </w:pPr>
    <w:rPr>
      <w:rFonts w:eastAsiaTheme="majorEastAsia" w:cstheme="majorBidi"/>
      <w:b/>
      <w:color w:val="274477" w:themeColor="text2"/>
      <w:sz w:val="24"/>
      <w:szCs w:val="28"/>
    </w:rPr>
  </w:style>
  <w:style w:type="paragraph" w:styleId="Heading4">
    <w:name w:val="heading 4"/>
    <w:basedOn w:val="Title"/>
    <w:next w:val="Normal"/>
    <w:link w:val="Heading4Char"/>
    <w:uiPriority w:val="9"/>
    <w:unhideWhenUsed/>
    <w:qFormat/>
    <w:rsid w:val="00F90A45"/>
    <w:pPr>
      <w:numPr>
        <w:ilvl w:val="3"/>
        <w:numId w:val="17"/>
      </w:numPr>
      <w:ind w:left="720" w:hanging="720"/>
      <w:outlineLvl w:val="3"/>
    </w:pPr>
    <w:rPr>
      <w:rFonts w:ascii="Montserrat" w:hAnsi="Montserrat" w:cs="Times New Roman (Headings CS)"/>
      <w:b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0A45"/>
    <w:pPr>
      <w:keepNext/>
      <w:keepLines/>
      <w:numPr>
        <w:numId w:val="19"/>
      </w:numPr>
      <w:spacing w:before="80" w:after="40"/>
      <w:ind w:hanging="720"/>
      <w:jc w:val="left"/>
      <w:outlineLvl w:val="4"/>
    </w:pPr>
    <w:rPr>
      <w:rFonts w:eastAsiaTheme="majorEastAsia" w:cstheme="majorBidi"/>
      <w:b/>
      <w:color w:val="274477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0A45"/>
    <w:pPr>
      <w:keepNext/>
      <w:keepLines/>
      <w:numPr>
        <w:numId w:val="20"/>
      </w:numPr>
      <w:spacing w:before="40"/>
      <w:ind w:left="720" w:hanging="720"/>
      <w:jc w:val="left"/>
      <w:outlineLvl w:val="5"/>
    </w:pPr>
    <w:rPr>
      <w:rFonts w:eastAsiaTheme="majorEastAsia" w:cstheme="majorBidi"/>
      <w:b/>
      <w:iCs/>
      <w:color w:val="274477" w:themeColor="text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77"/>
    <w:pPr>
      <w:keepNext/>
      <w:keepLines/>
      <w:spacing w:before="40"/>
      <w:outlineLvl w:val="6"/>
    </w:pPr>
    <w:rPr>
      <w:rFonts w:eastAsiaTheme="majorEastAsia" w:cstheme="majorBidi"/>
      <w:color w:val="274477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3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3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actionJunction">
    <w:name w:val="Transaction Junction"/>
    <w:basedOn w:val="Normal"/>
    <w:rsid w:val="00745305"/>
    <w:pPr>
      <w:widowControl w:val="0"/>
      <w:autoSpaceDE w:val="0"/>
      <w:autoSpaceDN w:val="0"/>
      <w:spacing w:before="121" w:after="120"/>
      <w:ind w:left="859"/>
    </w:pPr>
    <w:rPr>
      <w:rFonts w:eastAsia="Calibri" w:cs="Calibri"/>
      <w:color w:val="000000" w:themeColor="text1"/>
      <w:spacing w:val="-2"/>
      <w:w w:val="120"/>
      <w:kern w:val="0"/>
      <w:szCs w:val="22"/>
      <w14:ligatures w14:val="none"/>
    </w:rPr>
  </w:style>
  <w:style w:type="numbering" w:customStyle="1" w:styleId="CurrentList3">
    <w:name w:val="Current List3"/>
    <w:uiPriority w:val="99"/>
    <w:rsid w:val="00FE0AD8"/>
    <w:pPr>
      <w:numPr>
        <w:numId w:val="23"/>
      </w:numPr>
    </w:pPr>
  </w:style>
  <w:style w:type="paragraph" w:customStyle="1" w:styleId="BodyText1">
    <w:name w:val="Body Text1"/>
    <w:basedOn w:val="Normal"/>
    <w:qFormat/>
    <w:rsid w:val="00E65488"/>
    <w:pPr>
      <w:spacing w:before="160" w:line="360" w:lineRule="auto"/>
      <w:jc w:val="left"/>
    </w:pPr>
  </w:style>
  <w:style w:type="character" w:customStyle="1" w:styleId="Heading1Char">
    <w:name w:val="Heading 1 Char"/>
    <w:basedOn w:val="DefaultParagraphFont"/>
    <w:link w:val="Heading1"/>
    <w:uiPriority w:val="9"/>
    <w:rsid w:val="006318D9"/>
    <w:rPr>
      <w:rFonts w:ascii="Montserrat" w:hAnsi="Montserrat" w:cs="Times New Roman (Body CS)"/>
      <w:b/>
      <w:color w:val="274477" w:themeColor="text2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90A45"/>
    <w:rPr>
      <w:rFonts w:ascii="Montserrat" w:eastAsiaTheme="majorEastAsia" w:hAnsi="Montserrat" w:cs="Times New Roman (Headings CS)"/>
      <w:b/>
      <w:color w:val="274477" w:themeColor="text2"/>
      <w:kern w:val="1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0A45"/>
    <w:rPr>
      <w:rFonts w:ascii="Montserrat" w:eastAsiaTheme="majorEastAsia" w:hAnsi="Montserrat" w:cstheme="majorBidi"/>
      <w:b/>
      <w:color w:val="274477" w:themeColor="text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0A45"/>
    <w:rPr>
      <w:rFonts w:ascii="Montserrat" w:eastAsiaTheme="majorEastAsia" w:hAnsi="Montserrat" w:cs="Times New Roman (Headings CS)"/>
      <w:b/>
      <w:bCs/>
      <w:noProof/>
      <w:color w:val="274477" w:themeColor="text2"/>
      <w:spacing w:val="-10"/>
      <w:kern w:val="28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F90A45"/>
    <w:rPr>
      <w:rFonts w:ascii="Montserrat" w:eastAsiaTheme="majorEastAsia" w:hAnsi="Montserrat" w:cstheme="majorBidi"/>
      <w:b/>
      <w:color w:val="274477" w:themeColor="text2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F90A45"/>
    <w:rPr>
      <w:rFonts w:ascii="Montserrat" w:eastAsiaTheme="majorEastAsia" w:hAnsi="Montserrat" w:cstheme="majorBidi"/>
      <w:b/>
      <w:iCs/>
      <w:color w:val="274477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77"/>
    <w:rPr>
      <w:rFonts w:ascii="Montserrat" w:eastAsiaTheme="majorEastAsia" w:hAnsi="Montserrat" w:cstheme="majorBidi"/>
      <w:color w:val="274477" w:themeColor="text2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305"/>
    <w:rPr>
      <w:rFonts w:ascii="Montserrat" w:eastAsiaTheme="majorEastAsia" w:hAnsi="Montserrat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305"/>
    <w:rPr>
      <w:rFonts w:ascii="Montserrat" w:eastAsiaTheme="majorEastAsia" w:hAnsi="Montserrat" w:cstheme="majorBidi"/>
      <w:color w:val="272727" w:themeColor="text1" w:themeTint="D8"/>
      <w:sz w:val="28"/>
    </w:rPr>
  </w:style>
  <w:style w:type="paragraph" w:styleId="Title">
    <w:name w:val="Title"/>
    <w:aliases w:val="Document Title"/>
    <w:basedOn w:val="Normal"/>
    <w:next w:val="Normal"/>
    <w:link w:val="TitleChar"/>
    <w:uiPriority w:val="10"/>
    <w:qFormat/>
    <w:rsid w:val="00F15D5E"/>
    <w:pPr>
      <w:spacing w:before="280" w:after="400" w:line="360" w:lineRule="auto"/>
      <w:contextualSpacing/>
      <w:jc w:val="left"/>
    </w:pPr>
    <w:rPr>
      <w:rFonts w:ascii="Montserrat SemiBold" w:eastAsiaTheme="majorEastAsia" w:hAnsi="Montserrat SemiBold" w:cstheme="majorBidi"/>
      <w:bCs/>
      <w:noProof/>
      <w:color w:val="274477" w:themeColor="text2"/>
      <w:spacing w:val="-10"/>
      <w:kern w:val="28"/>
      <w:sz w:val="70"/>
      <w:szCs w:val="70"/>
    </w:rPr>
  </w:style>
  <w:style w:type="character" w:customStyle="1" w:styleId="TitleChar">
    <w:name w:val="Title Char"/>
    <w:aliases w:val="Document Title Char"/>
    <w:basedOn w:val="DefaultParagraphFont"/>
    <w:link w:val="Title"/>
    <w:uiPriority w:val="10"/>
    <w:rsid w:val="00F15D5E"/>
    <w:rPr>
      <w:rFonts w:ascii="Montserrat SemiBold" w:eastAsiaTheme="majorEastAsia" w:hAnsi="Montserrat SemiBold" w:cstheme="majorBidi"/>
      <w:bCs/>
      <w:noProof/>
      <w:color w:val="274477" w:themeColor="text2"/>
      <w:spacing w:val="-10"/>
      <w:kern w:val="28"/>
      <w:sz w:val="70"/>
      <w:szCs w:val="70"/>
    </w:rPr>
  </w:style>
  <w:style w:type="paragraph" w:styleId="Subtitle">
    <w:name w:val="Subtitle"/>
    <w:aliases w:val="Document Subtitle"/>
    <w:basedOn w:val="Normal"/>
    <w:next w:val="Normal"/>
    <w:link w:val="SubtitleChar"/>
    <w:uiPriority w:val="11"/>
    <w:qFormat/>
    <w:rsid w:val="001C1484"/>
    <w:pPr>
      <w:numPr>
        <w:ilvl w:val="1"/>
      </w:numPr>
    </w:pPr>
    <w:rPr>
      <w:rFonts w:eastAsiaTheme="majorEastAsia" w:cs="Times New Roman (Headings CS)"/>
      <w:color w:val="000000" w:themeColor="text1"/>
      <w:sz w:val="20"/>
      <w:szCs w:val="28"/>
    </w:rPr>
  </w:style>
  <w:style w:type="character" w:customStyle="1" w:styleId="SubtitleChar">
    <w:name w:val="Subtitle Char"/>
    <w:aliases w:val="Document Subtitle Char"/>
    <w:basedOn w:val="DefaultParagraphFont"/>
    <w:link w:val="Subtitle"/>
    <w:uiPriority w:val="11"/>
    <w:rsid w:val="001C1484"/>
    <w:rPr>
      <w:rFonts w:ascii="Montserrat" w:eastAsiaTheme="majorEastAsia" w:hAnsi="Montserrat" w:cs="Times New Roman (Headings CS)"/>
      <w:color w:val="000000" w:themeColor="text1"/>
      <w:sz w:val="20"/>
      <w:szCs w:val="28"/>
    </w:rPr>
  </w:style>
  <w:style w:type="character" w:styleId="Strong">
    <w:name w:val="Strong"/>
    <w:basedOn w:val="DefaultParagraphFont"/>
    <w:uiPriority w:val="22"/>
    <w:qFormat/>
    <w:rsid w:val="00BC1B77"/>
    <w:rPr>
      <w:rFonts w:ascii="Montserrat" w:hAnsi="Montserrat"/>
      <w:b/>
      <w:bCs/>
      <w:sz w:val="24"/>
    </w:rPr>
  </w:style>
  <w:style w:type="paragraph" w:styleId="NoSpacing">
    <w:name w:val="No Spacing"/>
    <w:link w:val="NoSpacingChar"/>
    <w:uiPriority w:val="1"/>
    <w:qFormat/>
    <w:rsid w:val="00745305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5305"/>
    <w:rPr>
      <w:rFonts w:ascii="Montserrat" w:eastAsiaTheme="minorEastAsia" w:hAnsi="Montserrat"/>
      <w:kern w:val="0"/>
      <w:sz w:val="22"/>
      <w:szCs w:val="22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FD50BB"/>
    <w:pPr>
      <w:numPr>
        <w:numId w:val="21"/>
      </w:numPr>
      <w:spacing w:line="360" w:lineRule="auto"/>
      <w:ind w:left="1077" w:hanging="357"/>
      <w:contextualSpacing/>
      <w:jc w:val="left"/>
    </w:pPr>
    <w:rPr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9F6CF0"/>
    <w:pPr>
      <w:spacing w:before="160"/>
    </w:pPr>
    <w:rPr>
      <w:iCs/>
      <w:color w:val="274477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9F6CF0"/>
    <w:rPr>
      <w:rFonts w:ascii="Montserrat" w:hAnsi="Montserrat"/>
      <w:iCs/>
      <w:color w:val="274477" w:themeColor="text2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CF6"/>
    <w:rPr>
      <w:rFonts w:ascii="Montserrat SemiBold" w:hAnsi="Montserrat SemiBold" w:cs="Times New Roman (Body CS)"/>
      <w:color w:val="274477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CF6"/>
    <w:rPr>
      <w:rFonts w:ascii="Montserrat SemiBold" w:hAnsi="Montserrat SemiBold" w:cs="Times New Roman (Body CS)"/>
      <w:color w:val="274477" w:themeColor="text2"/>
      <w:sz w:val="28"/>
    </w:rPr>
  </w:style>
  <w:style w:type="character" w:styleId="IntenseEmphasis">
    <w:name w:val="Intense Emphasis"/>
    <w:basedOn w:val="DefaultParagraphFont"/>
    <w:uiPriority w:val="21"/>
    <w:qFormat/>
    <w:rsid w:val="00EA2DDF"/>
    <w:rPr>
      <w:rFonts w:ascii="Montserrat" w:hAnsi="Montserrat"/>
      <w:b/>
      <w:bCs/>
      <w:i w:val="0"/>
      <w:iCs/>
      <w:caps/>
      <w:color w:val="00C1FF" w:themeColor="accent1"/>
      <w:sz w:val="28"/>
    </w:rPr>
  </w:style>
  <w:style w:type="character" w:styleId="IntenseReference">
    <w:name w:val="Intense Reference"/>
    <w:basedOn w:val="DefaultParagraphFont"/>
    <w:uiPriority w:val="32"/>
    <w:qFormat/>
    <w:rsid w:val="009F6CF0"/>
    <w:rPr>
      <w:rFonts w:ascii="Montserrat" w:hAnsi="Montserrat"/>
      <w:b/>
      <w:bCs/>
      <w:smallCaps/>
      <w:color w:val="274477" w:themeColor="text2"/>
      <w:spacing w:val="5"/>
      <w:sz w:val="22"/>
    </w:rPr>
  </w:style>
  <w:style w:type="paragraph" w:styleId="TOCHeading">
    <w:name w:val="TOC Heading"/>
    <w:aliases w:val="Big title"/>
    <w:basedOn w:val="Heading1"/>
    <w:next w:val="Normal"/>
    <w:uiPriority w:val="39"/>
    <w:unhideWhenUsed/>
    <w:qFormat/>
    <w:rsid w:val="00C80EC3"/>
    <w:pPr>
      <w:numPr>
        <w:numId w:val="0"/>
      </w:numPr>
      <w:spacing w:before="480" w:after="360" w:line="276" w:lineRule="auto"/>
      <w:outlineLvl w:val="9"/>
    </w:pPr>
    <w:rPr>
      <w:rFonts w:ascii="Montserrat SemiBold" w:hAnsi="Montserrat SemiBold"/>
      <w:bCs/>
      <w:kern w:val="0"/>
      <w:sz w:val="40"/>
      <w:szCs w:val="28"/>
      <w14:ligatures w14:val="none"/>
    </w:rPr>
  </w:style>
  <w:style w:type="numbering" w:customStyle="1" w:styleId="CurrentList4">
    <w:name w:val="Current List4"/>
    <w:uiPriority w:val="99"/>
    <w:rsid w:val="00D63509"/>
    <w:pPr>
      <w:numPr>
        <w:numId w:val="24"/>
      </w:numPr>
    </w:pPr>
  </w:style>
  <w:style w:type="paragraph" w:styleId="Header">
    <w:name w:val="header"/>
    <w:basedOn w:val="Normal"/>
    <w:link w:val="HeaderChar"/>
    <w:uiPriority w:val="99"/>
    <w:unhideWhenUsed/>
    <w:rsid w:val="00AE15BE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197129"/>
    <w:pPr>
      <w:tabs>
        <w:tab w:val="center" w:pos="4680"/>
        <w:tab w:val="right" w:pos="936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97129"/>
    <w:rPr>
      <w:rFonts w:ascii="Montserrat" w:hAnsi="Montserrat"/>
      <w:sz w:val="16"/>
    </w:rPr>
  </w:style>
  <w:style w:type="character" w:styleId="Hyperlink">
    <w:name w:val="Hyperlink"/>
    <w:basedOn w:val="DefaultParagraphFont"/>
    <w:uiPriority w:val="99"/>
    <w:unhideWhenUsed/>
    <w:rsid w:val="00197129"/>
    <w:rPr>
      <w:rFonts w:ascii="Montserrat" w:hAnsi="Montserrat"/>
      <w:color w:val="00C1FF" w:themeColor="hyperlink"/>
      <w:sz w:val="22"/>
      <w:u w:val="single"/>
    </w:rPr>
  </w:style>
  <w:style w:type="paragraph" w:styleId="TOC1">
    <w:name w:val="toc 1"/>
    <w:basedOn w:val="Normal"/>
    <w:next w:val="Normal"/>
    <w:uiPriority w:val="39"/>
    <w:unhideWhenUsed/>
    <w:qFormat/>
    <w:rsid w:val="00FD50BB"/>
    <w:pPr>
      <w:tabs>
        <w:tab w:val="left" w:pos="560"/>
        <w:tab w:val="right" w:leader="underscore" w:pos="9010"/>
      </w:tabs>
      <w:spacing w:before="120"/>
      <w:jc w:val="left"/>
    </w:pPr>
    <w:rPr>
      <w:bCs/>
      <w:iCs/>
      <w:sz w:val="24"/>
    </w:rPr>
  </w:style>
  <w:style w:type="paragraph" w:styleId="TOC2">
    <w:name w:val="toc 2"/>
    <w:basedOn w:val="Normal"/>
    <w:next w:val="Normal"/>
    <w:uiPriority w:val="39"/>
    <w:unhideWhenUsed/>
    <w:qFormat/>
    <w:rsid w:val="00FD50BB"/>
    <w:pPr>
      <w:spacing w:before="120"/>
      <w:ind w:left="280"/>
      <w:jc w:val="left"/>
    </w:pPr>
    <w:rPr>
      <w:bCs/>
      <w:szCs w:val="22"/>
    </w:rPr>
  </w:style>
  <w:style w:type="paragraph" w:styleId="TOC3">
    <w:name w:val="toc 3"/>
    <w:basedOn w:val="Normal"/>
    <w:next w:val="Normal"/>
    <w:uiPriority w:val="39"/>
    <w:unhideWhenUsed/>
    <w:qFormat/>
    <w:rsid w:val="00FD50BB"/>
    <w:pPr>
      <w:ind w:left="560"/>
      <w:jc w:val="left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D50BB"/>
    <w:pPr>
      <w:ind w:left="840"/>
      <w:jc w:val="left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D50BB"/>
    <w:pPr>
      <w:ind w:left="1120"/>
      <w:jc w:val="left"/>
    </w:pPr>
    <w:rPr>
      <w:sz w:val="20"/>
      <w:szCs w:val="20"/>
    </w:rPr>
  </w:style>
  <w:style w:type="paragraph" w:styleId="TOC6">
    <w:name w:val="toc 6"/>
    <w:basedOn w:val="Normal"/>
    <w:next w:val="Normal"/>
    <w:uiPriority w:val="39"/>
    <w:unhideWhenUsed/>
    <w:qFormat/>
    <w:rsid w:val="00EB72D0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B72D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B72D0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B72D0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BasicParagraph">
    <w:name w:val="[Basic Paragraph]"/>
    <w:basedOn w:val="Normal"/>
    <w:uiPriority w:val="99"/>
    <w:rsid w:val="00296AD7"/>
    <w:pPr>
      <w:autoSpaceDE w:val="0"/>
      <w:autoSpaceDN w:val="0"/>
      <w:adjustRightInd w:val="0"/>
      <w:spacing w:line="360" w:lineRule="auto"/>
      <w:jc w:val="left"/>
      <w:textAlignment w:val="center"/>
    </w:pPr>
    <w:rPr>
      <w:rFonts w:cs="MinionPro-Regular"/>
      <w:color w:val="000000" w:themeColor="text1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E15BE"/>
    <w:rPr>
      <w:rFonts w:ascii="Montserrat" w:hAnsi="Montserrat"/>
      <w:sz w:val="28"/>
    </w:rPr>
  </w:style>
  <w:style w:type="character" w:styleId="PageNumber">
    <w:name w:val="page number"/>
    <w:basedOn w:val="DefaultParagraphFont"/>
    <w:uiPriority w:val="99"/>
    <w:semiHidden/>
    <w:unhideWhenUsed/>
    <w:rsid w:val="00EB72D0"/>
    <w:rPr>
      <w:rFonts w:ascii="Montserrat" w:hAnsi="Montserrat"/>
      <w:sz w:val="22"/>
    </w:rPr>
  </w:style>
  <w:style w:type="character" w:styleId="SubtleEmphasis">
    <w:name w:val="Subtle Emphasis"/>
    <w:basedOn w:val="DefaultParagraphFont"/>
    <w:uiPriority w:val="19"/>
    <w:qFormat/>
    <w:rsid w:val="00F15D5E"/>
    <w:rPr>
      <w:rFonts w:ascii="Montserrat" w:hAnsi="Montserrat"/>
      <w:b/>
      <w:i w:val="0"/>
      <w:iCs/>
      <w:color w:val="274477" w:themeColor="text2"/>
      <w:sz w:val="20"/>
    </w:rPr>
  </w:style>
  <w:style w:type="numbering" w:styleId="111111">
    <w:name w:val="Outline List 2"/>
    <w:basedOn w:val="NoList"/>
    <w:uiPriority w:val="99"/>
    <w:semiHidden/>
    <w:unhideWhenUsed/>
    <w:rsid w:val="009C03DC"/>
    <w:pPr>
      <w:numPr>
        <w:numId w:val="14"/>
      </w:numPr>
    </w:pPr>
  </w:style>
  <w:style w:type="character" w:styleId="Emphasis">
    <w:name w:val="Emphasis"/>
    <w:basedOn w:val="DefaultParagraphFont"/>
    <w:uiPriority w:val="20"/>
    <w:qFormat/>
    <w:rsid w:val="00685719"/>
    <w:rPr>
      <w:rFonts w:ascii="Montserrat" w:hAnsi="Montserrat"/>
      <w:i w:val="0"/>
      <w:iCs/>
      <w:sz w:val="28"/>
    </w:rPr>
  </w:style>
  <w:style w:type="numbering" w:customStyle="1" w:styleId="CurrentList1">
    <w:name w:val="Current List1"/>
    <w:uiPriority w:val="99"/>
    <w:rsid w:val="006C175F"/>
    <w:pPr>
      <w:numPr>
        <w:numId w:val="18"/>
      </w:numPr>
    </w:pPr>
  </w:style>
  <w:style w:type="numbering" w:customStyle="1" w:styleId="CurrentList2">
    <w:name w:val="Current List2"/>
    <w:uiPriority w:val="99"/>
    <w:rsid w:val="00197129"/>
    <w:pPr>
      <w:numPr>
        <w:numId w:val="22"/>
      </w:numPr>
    </w:pPr>
  </w:style>
  <w:style w:type="table" w:styleId="TableGrid">
    <w:name w:val="Table Grid"/>
    <w:basedOn w:val="TableNormal"/>
    <w:uiPriority w:val="39"/>
    <w:rsid w:val="001C5B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D64E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561F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442BC0"/>
  </w:style>
  <w:style w:type="character" w:styleId="HTMLCode">
    <w:name w:val="HTML Code"/>
    <w:basedOn w:val="DefaultParagraphFont"/>
    <w:uiPriority w:val="99"/>
    <w:semiHidden/>
    <w:unhideWhenUsed/>
    <w:rsid w:val="004E0ADF"/>
    <w:rPr>
      <w:rFonts w:ascii="Courier New" w:eastAsia="Times New Roman" w:hAnsi="Courier New" w:cs="Courier New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6CF0"/>
    <w:rPr>
      <w:smallCaps/>
      <w:color w:val="5A5A5A" w:themeColor="text1" w:themeTint="A5"/>
    </w:rPr>
  </w:style>
  <w:style w:type="character" w:customStyle="1" w:styleId="mentionstylementiondq5xl">
    <w:name w:val="mentionstyle_mention__dq5xl"/>
    <w:basedOn w:val="DefaultParagraphFont"/>
    <w:rsid w:val="009F6CF0"/>
  </w:style>
  <w:style w:type="paragraph" w:customStyle="1" w:styleId="DSLevel1">
    <w:name w:val="[DS] Level 1"/>
    <w:next w:val="TOC1"/>
    <w:autoRedefine/>
    <w:qFormat/>
    <w:rsid w:val="00477180"/>
    <w:pPr>
      <w:numPr>
        <w:numId w:val="37"/>
      </w:numPr>
      <w:spacing w:before="240" w:after="240"/>
      <w:jc w:val="both"/>
    </w:pPr>
    <w:rPr>
      <w:rFonts w:ascii="Calibri" w:eastAsia="Times New Roman" w:hAnsi="Calibri" w:cs="Times New Roman"/>
      <w:b/>
      <w:caps/>
      <w:kern w:val="0"/>
      <w:szCs w:val="22"/>
      <w:lang w:val="en-ZA" w:eastAsia="en-ZA"/>
      <w14:ligatures w14:val="none"/>
    </w:rPr>
  </w:style>
  <w:style w:type="paragraph" w:customStyle="1" w:styleId="DSLevel2">
    <w:name w:val="[DS] Level 2"/>
    <w:basedOn w:val="DSLevel1"/>
    <w:link w:val="DSLevel2Char"/>
    <w:autoRedefine/>
    <w:qFormat/>
    <w:rsid w:val="00477180"/>
    <w:pPr>
      <w:numPr>
        <w:ilvl w:val="1"/>
      </w:numPr>
      <w:spacing w:before="120" w:after="80" w:line="276" w:lineRule="auto"/>
    </w:pPr>
    <w:rPr>
      <w:rFonts w:asciiTheme="minorHAnsi" w:hAnsiTheme="minorHAnsi"/>
      <w:b w:val="0"/>
      <w:caps w:val="0"/>
      <w:sz w:val="22"/>
      <w:lang w:val="en-GB"/>
    </w:rPr>
  </w:style>
  <w:style w:type="paragraph" w:customStyle="1" w:styleId="DSLevel3">
    <w:name w:val="[DS] Level 3"/>
    <w:basedOn w:val="DSLevel2"/>
    <w:link w:val="DSLevel3Char"/>
    <w:autoRedefine/>
    <w:qFormat/>
    <w:rsid w:val="00477180"/>
    <w:pPr>
      <w:numPr>
        <w:ilvl w:val="2"/>
      </w:numPr>
      <w:tabs>
        <w:tab w:val="clear" w:pos="1651"/>
        <w:tab w:val="num" w:pos="360"/>
      </w:tabs>
      <w:spacing w:before="0" w:after="60" w:line="240" w:lineRule="auto"/>
      <w:ind w:left="2160" w:right="57" w:hanging="360"/>
      <w:jc w:val="left"/>
    </w:pPr>
  </w:style>
  <w:style w:type="paragraph" w:customStyle="1" w:styleId="DSLevel4">
    <w:name w:val="[DS] Level 4"/>
    <w:basedOn w:val="DSLevel3"/>
    <w:autoRedefine/>
    <w:qFormat/>
    <w:rsid w:val="00477180"/>
    <w:pPr>
      <w:numPr>
        <w:ilvl w:val="3"/>
      </w:numPr>
      <w:tabs>
        <w:tab w:val="clear" w:pos="2041"/>
        <w:tab w:val="num" w:pos="360"/>
      </w:tabs>
      <w:spacing w:before="20"/>
      <w:ind w:left="2880" w:hanging="360"/>
    </w:pPr>
  </w:style>
  <w:style w:type="character" w:customStyle="1" w:styleId="DSLevel2Char">
    <w:name w:val="[DS] Level 2 Char"/>
    <w:basedOn w:val="DefaultParagraphFont"/>
    <w:link w:val="DSLevel2"/>
    <w:rsid w:val="00477180"/>
    <w:rPr>
      <w:rFonts w:eastAsia="Times New Roman" w:cs="Times New Roman"/>
      <w:kern w:val="0"/>
      <w:sz w:val="22"/>
      <w:szCs w:val="22"/>
      <w:lang w:val="en-GB" w:eastAsia="en-ZA"/>
      <w14:ligatures w14:val="none"/>
    </w:rPr>
  </w:style>
  <w:style w:type="character" w:customStyle="1" w:styleId="DSLevel3Char">
    <w:name w:val="[DS] Level 3 Char"/>
    <w:basedOn w:val="DSLevel2Char"/>
    <w:link w:val="DSLevel3"/>
    <w:rsid w:val="00477180"/>
    <w:rPr>
      <w:rFonts w:eastAsia="Times New Roman" w:cs="Times New Roman"/>
      <w:kern w:val="0"/>
      <w:sz w:val="22"/>
      <w:szCs w:val="22"/>
      <w:lang w:val="en-GB" w:eastAsia="en-ZA"/>
      <w14:ligatures w14:val="none"/>
    </w:rPr>
  </w:style>
  <w:style w:type="table" w:styleId="PlainTable1">
    <w:name w:val="Plain Table 1"/>
    <w:basedOn w:val="TableNormal"/>
    <w:uiPriority w:val="41"/>
    <w:rsid w:val="000965B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965B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Style1">
    <w:name w:val="Style1"/>
    <w:uiPriority w:val="99"/>
    <w:rsid w:val="00691628"/>
    <w:pPr>
      <w:numPr>
        <w:numId w:val="95"/>
      </w:numPr>
    </w:pPr>
  </w:style>
  <w:style w:type="paragraph" w:styleId="BodyTextIndent">
    <w:name w:val="Body Text Indent"/>
    <w:basedOn w:val="Normal"/>
    <w:link w:val="BodyTextIndentChar"/>
    <w:autoRedefine/>
    <w:uiPriority w:val="99"/>
    <w:rsid w:val="00DD2A23"/>
    <w:pPr>
      <w:spacing w:line="288" w:lineRule="auto"/>
      <w:ind w:left="567"/>
      <w:jc w:val="both"/>
    </w:pPr>
    <w:rPr>
      <w:rFonts w:ascii="Times New Roman" w:eastAsia="Times New Roman" w:hAnsi="Times New Roman" w:cs="Times New Roman"/>
      <w:kern w:val="0"/>
      <w:sz w:val="16"/>
      <w:szCs w:val="16"/>
      <w:lang w:val="en-ZA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D2A23"/>
    <w:rPr>
      <w:rFonts w:ascii="Times New Roman" w:eastAsia="Times New Roman" w:hAnsi="Times New Roman" w:cs="Times New Roman"/>
      <w:kern w:val="0"/>
      <w:sz w:val="16"/>
      <w:szCs w:val="16"/>
      <w:lang w:val="en-ZA"/>
      <w14:ligatures w14:val="none"/>
    </w:rPr>
  </w:style>
  <w:style w:type="paragraph" w:customStyle="1" w:styleId="Body">
    <w:name w:val="Body"/>
    <w:rsid w:val="0047127B"/>
    <w:pPr>
      <w:pBdr>
        <w:top w:val="nil"/>
        <w:left w:val="nil"/>
        <w:bottom w:val="nil"/>
        <w:right w:val="nil"/>
        <w:between w:val="nil"/>
        <w:bar w:val="nil"/>
      </w:pBdr>
      <w:spacing w:before="120" w:line="288" w:lineRule="auto"/>
      <w:ind w:left="567"/>
      <w:jc w:val="both"/>
    </w:pPr>
    <w:rPr>
      <w:rFonts w:ascii="Times New Roman" w:eastAsia="Times New Roman" w:hAnsi="Times New Roman" w:cs="Times New Roman"/>
      <w:color w:val="000000"/>
      <w:kern w:val="0"/>
      <w:sz w:val="16"/>
      <w:szCs w:val="16"/>
      <w:u w:color="000000"/>
      <w:bdr w:val="nil"/>
      <w:lang w:eastAsia="en-ZA"/>
      <w14:ligatures w14:val="none"/>
    </w:rPr>
  </w:style>
  <w:style w:type="paragraph" w:customStyle="1" w:styleId="pm-table-cell-content-wrap">
    <w:name w:val="pm-table-cell-content-wrap"/>
    <w:basedOn w:val="Normal"/>
    <w:rsid w:val="00173D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425BB"/>
    <w:rPr>
      <w:color w:val="034EA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1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8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39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8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519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19602130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  <w:div w:id="161647435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upport@switch.tj" TargetMode="Externa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hanl\OneDrive%20-%20Transaction%20Junction\Documents\Initiatives\Contracts\2023%20Modular%20contracts\2025\MSA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274477"/>
      </a:dk2>
      <a:lt2>
        <a:srgbClr val="F0F5FA"/>
      </a:lt2>
      <a:accent1>
        <a:srgbClr val="00C1FF"/>
      </a:accent1>
      <a:accent2>
        <a:srgbClr val="002850"/>
      </a:accent2>
      <a:accent3>
        <a:srgbClr val="034EA2"/>
      </a:accent3>
      <a:accent4>
        <a:srgbClr val="08F9BA"/>
      </a:accent4>
      <a:accent5>
        <a:srgbClr val="C8C8D2"/>
      </a:accent5>
      <a:accent6>
        <a:srgbClr val="F0F5FA"/>
      </a:accent6>
      <a:hlink>
        <a:srgbClr val="00C1FF"/>
      </a:hlink>
      <a:folHlink>
        <a:srgbClr val="034E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0D82DA-19BB-4441-8A53-584477889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MSA</Template>
  <TotalTime>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Luies</dc:creator>
  <cp:keywords/>
  <dc:description/>
  <cp:lastModifiedBy>Jonathan Luies</cp:lastModifiedBy>
  <cp:revision>5</cp:revision>
  <dcterms:created xsi:type="dcterms:W3CDTF">2026-04-10T07:06:00Z</dcterms:created>
  <dcterms:modified xsi:type="dcterms:W3CDTF">2026-04-10T07:07:00Z</dcterms:modified>
  <cp:category/>
</cp:coreProperties>
</file>