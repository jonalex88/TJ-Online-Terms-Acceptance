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69E9" w14:textId="77777777" w:rsidR="00D904F4" w:rsidRDefault="00D904F4" w:rsidP="00D904F4">
      <w:pPr>
        <w:pStyle w:val="Heading1"/>
        <w:rPr>
          <w:lang w:eastAsia="en-ZA"/>
        </w:rPr>
      </w:pPr>
      <w:r>
        <w:rPr>
          <w:lang w:eastAsia="en-ZA"/>
        </w:rPr>
        <w:t>Fees and payment terms</w:t>
      </w:r>
    </w:p>
    <w:p w14:paraId="49A61624" w14:textId="77777777" w:rsidR="00D904F4" w:rsidRPr="00D904F4" w:rsidRDefault="00D904F4" w:rsidP="00D904F4">
      <w:pPr>
        <w:pStyle w:val="WerksmansAnnex3"/>
        <w:numPr>
          <w:ilvl w:val="1"/>
          <w:numId w:val="154"/>
        </w:numPr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</w:pPr>
      <w:r w:rsidRPr="00D904F4"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  <w:t>For avoidance of doubt, all terms recorded here are subject to the terms defined in the Master Services Agreement.</w:t>
      </w:r>
    </w:p>
    <w:p w14:paraId="03AC3EB8" w14:textId="77777777" w:rsidR="00D904F4" w:rsidRPr="00D904F4" w:rsidRDefault="00D904F4" w:rsidP="00D904F4">
      <w:pPr>
        <w:pStyle w:val="WerksmansAnnex3"/>
        <w:numPr>
          <w:ilvl w:val="1"/>
          <w:numId w:val="154"/>
        </w:numPr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</w:pPr>
      <w:r w:rsidRPr="00D904F4"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  <w:t>TJ shall invoice the Client monthly in arrears for all amounts due by the Client for the Services rendered by TJ.</w:t>
      </w:r>
    </w:p>
    <w:p w14:paraId="01EED1F1" w14:textId="77777777" w:rsidR="00D904F4" w:rsidRPr="00D904F4" w:rsidRDefault="00D904F4" w:rsidP="00D904F4">
      <w:pPr>
        <w:pStyle w:val="WerksmansAnnex3"/>
        <w:numPr>
          <w:ilvl w:val="1"/>
          <w:numId w:val="154"/>
        </w:numPr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</w:pPr>
      <w:r w:rsidRPr="00D904F4"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  <w:t xml:space="preserve">The Client is required to sign a debit order mandate to enable Transaction Junction to debit a nominated account for the invoiced amount. </w:t>
      </w:r>
    </w:p>
    <w:p w14:paraId="41F8CDC3" w14:textId="77777777" w:rsidR="00D904F4" w:rsidRPr="002B3768" w:rsidRDefault="00D904F4" w:rsidP="002B3768">
      <w:pPr>
        <w:pStyle w:val="WerksmansAnnex3"/>
        <w:numPr>
          <w:ilvl w:val="1"/>
          <w:numId w:val="154"/>
        </w:numPr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</w:pPr>
      <w:r w:rsidRPr="00D904F4"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  <w:t>Fees are defined as:</w:t>
      </w:r>
    </w:p>
    <w:p w14:paraId="00FA8910" w14:textId="77777777" w:rsidR="00EB543F" w:rsidRPr="003B48F6" w:rsidRDefault="00D904F4" w:rsidP="003B48F6">
      <w:pPr>
        <w:pStyle w:val="WerksmansAnnex3"/>
        <w:numPr>
          <w:ilvl w:val="2"/>
          <w:numId w:val="154"/>
        </w:numPr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</w:pPr>
      <w:r w:rsidRPr="000F3EC5">
        <w:rPr>
          <w:rFonts w:ascii="Montserrat" w:hAnsi="Montserrat" w:cstheme="minorHAnsi"/>
          <w:snapToGrid/>
          <w:color w:val="000000"/>
          <w:sz w:val="16"/>
          <w:szCs w:val="16"/>
          <w:u w:color="000000"/>
          <w:bdr w:val="nil"/>
          <w:lang w:val="en-US" w:eastAsia="en-ZA"/>
        </w:rPr>
        <w:t>Once off fees:</w:t>
      </w:r>
    </w:p>
    <w:tbl>
      <w:tblPr>
        <w:tblStyle w:val="PlainTable1"/>
        <w:tblW w:w="4994" w:type="pct"/>
        <w:tblLook w:val="04A0" w:firstRow="1" w:lastRow="0" w:firstColumn="1" w:lastColumn="0" w:noHBand="0" w:noVBand="1"/>
      </w:tblPr>
      <w:tblGrid>
        <w:gridCol w:w="2424"/>
        <w:gridCol w:w="5225"/>
        <w:gridCol w:w="1350"/>
      </w:tblGrid>
      <w:tr w:rsidR="009505BF" w:rsidRPr="004247A3" w14:paraId="6613523C" w14:textId="77777777" w:rsidTr="0029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shd w:val="clear" w:color="auto" w:fill="002850" w:themeFill="accent2"/>
            <w:vAlign w:val="center"/>
            <w:hideMark/>
          </w:tcPr>
          <w:p w14:paraId="2668DF6A" w14:textId="77777777" w:rsidR="009505BF" w:rsidRPr="00D904F4" w:rsidRDefault="009505BF" w:rsidP="00290C8D">
            <w:pPr>
              <w:pStyle w:val="NoSpacing"/>
              <w:rPr>
                <w:rFonts w:ascii="Montserrat" w:hAnsi="Montserrat" w:cstheme="minorHAnsi"/>
                <w:sz w:val="16"/>
                <w:szCs w:val="16"/>
              </w:rPr>
            </w:pPr>
            <w:r w:rsidRPr="00D904F4">
              <w:rPr>
                <w:rFonts w:ascii="Montserrat" w:eastAsia="Arial Unicode MS" w:hAnsi="Montserrat" w:cstheme="minorHAnsi"/>
                <w:sz w:val="16"/>
                <w:szCs w:val="16"/>
                <w:bdr w:val="nil"/>
              </w:rPr>
              <w:t>DELIVERABLE</w:t>
            </w:r>
          </w:p>
        </w:tc>
        <w:tc>
          <w:tcPr>
            <w:tcW w:w="2903" w:type="pct"/>
            <w:shd w:val="clear" w:color="auto" w:fill="002850" w:themeFill="accent2"/>
            <w:vAlign w:val="center"/>
            <w:hideMark/>
          </w:tcPr>
          <w:p w14:paraId="204FAC9E" w14:textId="77777777" w:rsidR="009505BF" w:rsidRPr="00D904F4" w:rsidRDefault="009505BF" w:rsidP="00290C8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inorHAnsi"/>
                <w:sz w:val="16"/>
                <w:szCs w:val="16"/>
              </w:rPr>
            </w:pPr>
            <w:r w:rsidRPr="00D904F4">
              <w:rPr>
                <w:rFonts w:ascii="Montserrat" w:eastAsia="Arial Unicode MS" w:hAnsi="Montserrat" w:cstheme="minorHAnsi"/>
                <w:sz w:val="16"/>
                <w:szCs w:val="16"/>
                <w:bdr w:val="nil"/>
              </w:rPr>
              <w:t>DESCRIPTION</w:t>
            </w:r>
          </w:p>
        </w:tc>
        <w:tc>
          <w:tcPr>
            <w:tcW w:w="750" w:type="pct"/>
            <w:shd w:val="clear" w:color="auto" w:fill="002850" w:themeFill="accent2"/>
            <w:vAlign w:val="center"/>
            <w:hideMark/>
          </w:tcPr>
          <w:p w14:paraId="2B9DF6D7" w14:textId="77777777" w:rsidR="009505BF" w:rsidRPr="00D904F4" w:rsidRDefault="009505BF" w:rsidP="00290C8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inorHAnsi"/>
                <w:sz w:val="16"/>
                <w:szCs w:val="16"/>
              </w:rPr>
            </w:pPr>
            <w:r w:rsidRPr="00D904F4">
              <w:rPr>
                <w:rFonts w:ascii="Montserrat" w:eastAsia="Arial Unicode MS" w:hAnsi="Montserrat" w:cstheme="minorHAnsi"/>
                <w:sz w:val="16"/>
                <w:szCs w:val="16"/>
                <w:bdr w:val="nil"/>
              </w:rPr>
              <w:t>FEE (EX VAT)</w:t>
            </w:r>
          </w:p>
        </w:tc>
      </w:tr>
      <w:tr w:rsidR="009505BF" w:rsidRPr="004247A3" w14:paraId="743C4A83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vAlign w:val="center"/>
            <w:hideMark/>
          </w:tcPr>
          <w:p w14:paraId="0E46ABDE" w14:textId="77777777" w:rsidR="009505BF" w:rsidRPr="00D904F4" w:rsidRDefault="009505BF" w:rsidP="00290C8D">
            <w:pPr>
              <w:pStyle w:val="NoSpacing"/>
              <w:rPr>
                <w:rFonts w:ascii="Montserrat" w:hAnsi="Montserrat" w:cstheme="minorHAnsi"/>
                <w:sz w:val="16"/>
                <w:szCs w:val="16"/>
              </w:rPr>
            </w:pPr>
            <w:r w:rsidRPr="00D904F4">
              <w:rPr>
                <w:rFonts w:ascii="Montserrat" w:eastAsia="Arial Unicode MS" w:hAnsi="Montserrat" w:cstheme="minorHAnsi"/>
                <w:sz w:val="16"/>
                <w:szCs w:val="16"/>
                <w:bdr w:val="nil"/>
              </w:rPr>
              <w:t>POS Integration Support</w:t>
            </w:r>
          </w:p>
        </w:tc>
        <w:tc>
          <w:tcPr>
            <w:tcW w:w="2903" w:type="pct"/>
            <w:vAlign w:val="center"/>
            <w:hideMark/>
          </w:tcPr>
          <w:p w14:paraId="483C1A32" w14:textId="77777777" w:rsidR="009505BF" w:rsidRPr="00D904F4" w:rsidRDefault="009505BF" w:rsidP="00290C8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inorHAnsi"/>
                <w:b/>
                <w:bCs/>
                <w:sz w:val="16"/>
                <w:szCs w:val="16"/>
              </w:rPr>
            </w:pPr>
            <w:r w:rsidRPr="00D904F4">
              <w:rPr>
                <w:rFonts w:ascii="Montserrat" w:hAnsi="Montserrat" w:cstheme="minorHAnsi"/>
                <w:sz w:val="16"/>
                <w:szCs w:val="16"/>
              </w:rPr>
              <w:t xml:space="preserve">Integration support specialist will provide access credentials and support during the integration process, and will certify the integration has been completed successfully prior to go live. </w:t>
            </w:r>
            <w:r w:rsidRPr="00D904F4">
              <w:rPr>
                <w:rFonts w:ascii="Montserrat" w:hAnsi="Montserrat" w:cstheme="minorHAnsi"/>
                <w:b/>
                <w:bCs/>
                <w:sz w:val="16"/>
                <w:szCs w:val="16"/>
              </w:rPr>
              <w:t>Not applicable if a new POS integration project is not required.</w:t>
            </w:r>
          </w:p>
        </w:tc>
        <w:tc>
          <w:tcPr>
            <w:tcW w:w="750" w:type="pct"/>
            <w:vAlign w:val="center"/>
            <w:hideMark/>
          </w:tcPr>
          <w:p w14:paraId="44C5D2FF" w14:textId="77777777" w:rsidR="009505BF" w:rsidRPr="00D904F4" w:rsidRDefault="009505BF" w:rsidP="00290C8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inorHAnsi"/>
                <w:sz w:val="16"/>
                <w:szCs w:val="16"/>
              </w:rPr>
            </w:pPr>
            <w:r w:rsidRPr="00D904F4">
              <w:rPr>
                <w:rFonts w:ascii="Montserrat" w:hAnsi="Montserrat" w:cstheme="minorHAnsi"/>
                <w:sz w:val="16"/>
                <w:szCs w:val="16"/>
              </w:rPr>
              <w:t>R45,000</w:t>
            </w:r>
          </w:p>
        </w:tc>
      </w:tr>
    </w:tbl>
    <w:p w14:paraId="4803878A" w14:textId="77777777" w:rsidR="009505BF" w:rsidRPr="009505BF" w:rsidRDefault="009505BF" w:rsidP="00EB543F">
      <w:pPr>
        <w:jc w:val="both"/>
        <w:rPr>
          <w:lang w:eastAsia="en-ZA"/>
        </w:rPr>
      </w:pPr>
    </w:p>
    <w:p w14:paraId="4A738E07" w14:textId="77777777" w:rsidR="009505BF" w:rsidRDefault="009505BF" w:rsidP="009505BF">
      <w:pPr>
        <w:pStyle w:val="ListParagraph"/>
        <w:numPr>
          <w:ilvl w:val="2"/>
          <w:numId w:val="154"/>
        </w:numPr>
        <w:rPr>
          <w:rFonts w:eastAsia="Times New Roman" w:cstheme="minorHAnsi"/>
          <w:color w:val="000000"/>
          <w:kern w:val="0"/>
          <w:sz w:val="16"/>
          <w:szCs w:val="16"/>
          <w:u w:color="000000"/>
          <w:bdr w:val="nil"/>
          <w:lang w:eastAsia="en-ZA"/>
          <w14:ligatures w14:val="none"/>
        </w:rPr>
      </w:pPr>
      <w:r w:rsidRPr="00A65BC2">
        <w:rPr>
          <w:noProof/>
          <w:lang w:eastAsia="en-ZA"/>
        </w:rPr>
        <mc:AlternateContent>
          <mc:Choice Requires="wpg">
            <w:drawing>
              <wp:anchor distT="152400" distB="152400" distL="152400" distR="152400" simplePos="0" relativeHeight="251700224" behindDoc="1" locked="0" layoutInCell="1" allowOverlap="1" wp14:anchorId="390F1355" wp14:editId="3B283C16">
                <wp:simplePos x="0" y="0"/>
                <wp:positionH relativeFrom="page">
                  <wp:posOffset>5282713</wp:posOffset>
                </wp:positionH>
                <wp:positionV relativeFrom="page">
                  <wp:posOffset>9507855</wp:posOffset>
                </wp:positionV>
                <wp:extent cx="1358265" cy="365760"/>
                <wp:effectExtent l="0" t="0" r="13335" b="15240"/>
                <wp:wrapNone/>
                <wp:docPr id="642994978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8265" cy="365760"/>
                          <a:chOff x="0" y="0"/>
                          <a:chExt cx="13582" cy="3657"/>
                        </a:xfrm>
                      </wpg:grpSpPr>
                      <wpg:grpSp>
                        <wpg:cNvPr id="1972292107" name="Group 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756" cy="3641"/>
                            <a:chOff x="0" y="0"/>
                            <a:chExt cx="6756" cy="3641"/>
                          </a:xfrm>
                        </wpg:grpSpPr>
                        <wps:wsp>
                          <wps:cNvPr id="1514408427" name="Shape 107374182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2461427" name="Shape 10737418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  <a:gd name="T12" fmla="*/ 0 w 21600"/>
                                <a:gd name="T13" fmla="*/ 0 h 21600"/>
                                <a:gd name="T14" fmla="*/ 21600 w 21600"/>
                                <a:gd name="T15" fmla="*/ 21600 h 21600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T12" t="T13" r="T14" b="T15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F3D37E" w14:textId="77777777" w:rsidR="009505BF" w:rsidRPr="0047127B" w:rsidRDefault="009505BF" w:rsidP="009505BF">
                                <w:pPr>
                                  <w:pStyle w:val="Body"/>
                                  <w:ind w:left="0"/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</w:pPr>
                                <w:r w:rsidRPr="0047127B"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  <w:t>Initial Here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2659467" name="Shape 1073741828"/>
                        <wps:cNvSpPr>
                          <a:spLocks noChangeArrowheads="1"/>
                        </wps:cNvSpPr>
                        <wps:spPr bwMode="auto">
                          <a:xfrm>
                            <a:off x="6756" y="0"/>
                            <a:ext cx="6826" cy="365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F1355" id="officeArt object" o:spid="_x0000_s1026" style="position:absolute;left:0;text-align:left;margin-left:415.95pt;margin-top:748.65pt;width:106.95pt;height:28.8pt;z-index:-251616256;mso-wrap-distance-left:12pt;mso-wrap-distance-top:12pt;mso-wrap-distance-right:12pt;mso-wrap-distance-bottom:12pt;mso-position-horizontal-relative:page;mso-position-vertical-relative:page" coordsize="1358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c1FyQQAAN0TAAAOAAAAZHJzL2Uyb0RvYy54bWzsWNtu4zYQfS/QfyD0WKBrSZZkW4izWGQ3&#10;QYFtd9F1P4DWxVJXElVSjpx+fc+Qkiw7tjdIkRZFkweFMg+HnAvnzOjq7a4s2H0iVS6qpeW8sS2W&#10;VJGI82qztH5b3f44t5hqeBXzQlTJ0npIlPX2+vvvrto6TFyRiSJOJIOQSoVtvbSypqnDyURFWVJy&#10;9UbUSYXJVMiSN3iVm0kseQvpZTFxbTuYtELGtRRRohR+fW8mrWstP02TqPmUpippWLG0cLZGP6V+&#10;ruk5ub7i4UbyOsuj7hj8GacoeV5h00HUe95wtpX5I1FlHkmhRNq8iUQ5EWmaR4nWAdo49pE2d1Js&#10;a63LJmw39WAmmPbITs8WG/1yfyfrL/VnaU6P4UcRfVWwy6StN+F4nt43BszW7c8ihj/5thFa8V0q&#10;SxIBldhO2/dhsG+ya1iEH52pP3cD32IR5qaBPws6B0QZvPRoWZR9GC/cLyOvTXhottTH7I5Fbu/O&#10;aIY4/mfJ8hh7L2auu3Ade2axipc4urYum5OwY03Jjy9qiWDmB70+nmOi8FtGeLzmrA1wl9Q+XNTf&#10;C5cvGa8THYWKwqG3p+94nj333MGeGsdg4OnMc+aubwyr1/TxpcbBNZppaxUqxODzwuqCYXgYbVVz&#10;lwgdm/z+o2rMjY8x0hEfd9GwQnZIywKX/4cJm05n0Iy1zHUCu08SA9IZIaGoHTgsO410R8jLMqcj&#10;5GWZ3gh5WSYu2qDRZZmIxQF5WSa8PSAvy0TiH5A2gxltPH1/Gpho3wzmXIyA/nwxd72LcGfsKMeZ&#10;LQJvfnnBgb9mwcKbuY8W4Cpt+pjgWR8m0a7q4gQjxonTVnOd7mqhKF9R1CCXrfQVhgzAKKr26MUB&#10;GvFA6CmZ4BQautHyXjhcTXB9k07CnQM4vEjw2Vi6WdYpIUGHx0QoLQYiXBun1Lwh3fUZMGTt0jI3&#10;gGXDCMlcbonuP32lBE/YUtwnK6FXNUdZHPvvZ4tqjHIdfwHf48j6hgHZz/f/ay1tjxtu41msccdT&#10;ccf7RoVQiXENWUL7aDAJWXKUS5Qo8vg2LwpSW8nN+qaQ7J6jzLjVf50TDmCFDo5K0DKzDf0CAjPZ&#10;j3hIhWsRPyATSmFqFdRWGGRC/mmxFnXK0lJ/bLlMLFb8VCGzLygNo7DRL56P0LaYHM+sxzO8iiBq&#10;aTUWopmGN40phra1zDcZdjIhVYl3IPY0p2ypz2dO1b2AXMxZX5xlXHvqeoFznmV0NiGzgZleWeZb&#10;zPXKMpre/zWWIZLp6w1nXBzYZ2uNscvsc3WGMy4KdPY7K29cFBjkqHZBjvv/sOCKPICMt3JgY2TB&#10;FVkRXLhyNOGChl/Z8KlsOHAakTgx4vCDpupHJNfs1jtQyzP4rqO4E3zXzbwU3+37zH+K+zz0ygsv&#10;ONdgdZ3rKepjlbjJUK4m76QUbZbwGJWCqVEPuJJentR3mRarL9V42Hf0Afr5vo/1+8Kz/xRQS9N6&#10;MRosLXzMqOJfUYLqmlH3YhQpQ0bk8e99J4A6ijlBANVNmdSBEUu9zIMYo6CjWnXho+vU9djZ4oza&#10;ENPRQdhBcaaPh+14SPb6UMV63PC8MOPTgfxfqdZ09OIbEm4iTG6+d9FHqvG7vqXh8FXu+i8AAAD/&#10;/wMAUEsDBBQABgAIAAAAIQA1qHPv4wAAAA4BAAAPAAAAZHJzL2Rvd25yZXYueG1sTI9BT4NAEIXv&#10;Jv6HzZh4swsCWpClaRr11JjYmhhvW5gCKTtL2C3Qf+/0pLd5eV/evJevZtOJEQfXWlIQLgIQSKWt&#10;WqoVfO3fHpYgnNdU6c4SKrigg1Vxe5PrrLITfeK487XgEHKZVtB432dSurJBo93C9kjsHe1gtGc5&#10;1LIa9MThppOPQfAkjW6JPzS6x02D5Wl3NgreJz2to/B13J6Om8vPPvn43oao1P3dvH4B4XH2fzBc&#10;63N1KLjTwZ6pcqJTsIzClFE24vQ5AnFFgjjhOQe+kiROQRa5/D+j+AUAAP//AwBQSwECLQAUAAYA&#10;CAAAACEAtoM4kv4AAADhAQAAEwAAAAAAAAAAAAAAAAAAAAAAW0NvbnRlbnRfVHlwZXNdLnhtbFBL&#10;AQItABQABgAIAAAAIQA4/SH/1gAAAJQBAAALAAAAAAAAAAAAAAAAAC8BAABfcmVscy8ucmVsc1BL&#10;AQItABQABgAIAAAAIQDrNc1FyQQAAN0TAAAOAAAAAAAAAAAAAAAAAC4CAABkcnMvZTJvRG9jLnht&#10;bFBLAQItABQABgAIAAAAIQA1qHPv4wAAAA4BAAAPAAAAAAAAAAAAAAAAACMHAABkcnMvZG93bnJl&#10;di54bWxQSwUGAAAAAAQABADzAAAAMwgAAAAA&#10;">
                <v:group id="Group 8" o:spid="_x0000_s1027" style="position:absolute;width:6756;height:3641" coordsize="6756,3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xZyyAAAAOMAAAAPAAAAZHJzL2Rvd25yZXYueG1sRE/NasJA&#10;EL4XfIdlhN50k5RWja4ioqUHKVQF8TZkxySYnQ3ZNYlv3y0IPc73P4tVbyrRUuNKywricQSCOLO6&#10;5FzB6bgbTUE4j6yxskwKHuRgtRy8LDDVtuMfag8+FyGEXYoKCu/rVEqXFWTQjW1NHLirbQz6cDa5&#10;1A12IdxUMomiD2mw5NBQYE2bgrLb4W4UfHbYrd/ibbu/XTePy/H9+7yPSanXYb+eg/DU+3/x0/2l&#10;w/zZJElmSRxN4O+nAIBc/gIAAP//AwBQSwECLQAUAAYACAAAACEA2+H2y+4AAACFAQAAEwAAAAAA&#10;AAAAAAAAAAAAAAAAW0NvbnRlbnRfVHlwZXNdLnhtbFBLAQItABQABgAIAAAAIQBa9CxbvwAAABUB&#10;AAALAAAAAAAAAAAAAAAAAB8BAABfcmVscy8ucmVsc1BLAQItABQABgAIAAAAIQBqpxZyyAAAAOMA&#10;AAAPAAAAAAAAAAAAAAAAAAcCAABkcnMvZG93bnJldi54bWxQSwUGAAAAAAMAAwC3AAAA/AIAAAAA&#10;">
                  <v:shape id="Shape 1073741825" o:spid="_x0000_s1028" style="position:absolute;width:6756;height:364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svKywAAAOMAAAAPAAAAZHJzL2Rvd25yZXYueG1sRE/NSsNA&#10;EL4LvsMyQi9iNw2xlthtKSWCBw82TQvexuyYhGZnQ3Ztok/vCoUe5/uf5Xo0rThT7xrLCmbTCARx&#10;aXXDlYJi//KwAOE8ssbWMin4IQfr1e3NElNtB97ROfeVCCHsUlRQe9+lUrqyJoNuajviwH3Z3qAP&#10;Z19J3eMQwk0r4yiaS4MNh4YaO9rWVJ7yb6Ngn73lx98tVkOWxZv54b54//gslJrcjZtnEJ5GfxVf&#10;3K86zH+cJUm0SOIn+P8pACBXfwAAAP//AwBQSwECLQAUAAYACAAAACEA2+H2y+4AAACFAQAAEwAA&#10;AAAAAAAAAAAAAAAAAAAAW0NvbnRlbnRfVHlwZXNdLnhtbFBLAQItABQABgAIAAAAIQBa9CxbvwAA&#10;ABUBAAALAAAAAAAAAAAAAAAAAB8BAABfcmVscy8ucmVsc1BLAQItABQABgAIAAAAIQAyxsvKywAA&#10;AOMAAAAPAAAAAAAAAAAAAAAAAAcCAABkcnMvZG93bnJldi54bWxQSwUGAAAAAAMAAwC3AAAA/wIA&#10;AAAA&#10;" path="m,l21599,r,21600l,21600,,xe" stroked="f">
                    <v:path arrowok="t" o:extrusionok="f" o:connecttype="custom" o:connectlocs="105669,30689;105669,30689;105669,30689;105669,30689" o:connectangles="0,90,180,270"/>
                  </v:shape>
                  <v:shape id="Shape 1073741826" o:spid="_x0000_s1029" style="position:absolute;width:6756;height:364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Q2ygAAAOMAAAAPAAAAZHJzL2Rvd25yZXYueG1sRI9Ba8JA&#10;FITvhf6H5Qne6q4xWImuUgKFIiJoBT0+ss8kmH2bZrca/71bKHgcZuYbZrHqbSOu1PnasYbxSIEg&#10;LpypudRw+P58m4HwAdlg45g03MnDavn6ssDMuBvv6LoPpYgQ9hlqqEJoMyl9UZFFP3ItcfTOrrMY&#10;ouxKaTq8RbhtZKLUVFqsOS5U2FJeUXHZ/1oN+bFU6THfbeS2/iE/uaxPswNqPRz0H3MQgfrwDP+3&#10;v4yGRE2SdDpOk3f4+xT/gFw+AAAA//8DAFBLAQItABQABgAIAAAAIQDb4fbL7gAAAIUBAAATAAAA&#10;AAAAAAAAAAAAAAAAAABbQ29udGVudF9UeXBlc10ueG1sUEsBAi0AFAAGAAgAAAAhAFr0LFu/AAAA&#10;FQEAAAsAAAAAAAAAAAAAAAAAHwEAAF9yZWxzLy5yZWxzUEsBAi0AFAAGAAgAAAAhAJdKhDbKAAAA&#10;4wAAAA8AAAAAAAAAAAAAAAAABwIAAGRycy9kb3ducmV2LnhtbFBLBQYAAAAAAwADALcAAAD+AgAA&#10;AAA=&#10;" adj="-11796480,,5400" path="m,l21599,r,21600l,21600,,xe" filled="f" stroked="f">
                    <v:stroke joinstyle="miter"/>
                    <v:formulas/>
                    <v:path arrowok="t" o:extrusionok="f" o:connecttype="custom" o:connectlocs="105669,30689;105669,30689;105669,30689;105669,30689" o:connectangles="0,90,180,270" textboxrect="0,0,21600,21600"/>
                    <v:textbox inset="3.6pt,,3.6pt">
                      <w:txbxContent>
                        <w:p w14:paraId="25F3D37E" w14:textId="77777777" w:rsidR="009505BF" w:rsidRPr="0047127B" w:rsidRDefault="009505BF" w:rsidP="009505BF">
                          <w:pPr>
                            <w:pStyle w:val="Body"/>
                            <w:ind w:left="0"/>
                            <w:rPr>
                              <w:rFonts w:ascii="Montserrat" w:hAnsi="Montserrat"/>
                              <w:b/>
                              <w:bCs/>
                            </w:rPr>
                          </w:pPr>
                          <w:r w:rsidRPr="0047127B">
                            <w:rPr>
                              <w:rFonts w:ascii="Montserrat" w:hAnsi="Montserrat"/>
                              <w:b/>
                              <w:bCs/>
                            </w:rPr>
                            <w:t>Initial Here</w:t>
                          </w:r>
                        </w:p>
                      </w:txbxContent>
                    </v:textbox>
                  </v:shape>
                </v:group>
                <v:roundrect id="Shape 1073741828" o:spid="_x0000_s1030" style="position:absolute;left:6756;width:6826;height:36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b00ygAAAOIAAAAPAAAAZHJzL2Rvd25yZXYueG1sRI9BSwMx&#10;FITvgv8hvII3m+3SRl2bFikUSk9aRdnbY/PMrm5etkls139vBMHjMDPfMMv16HpxohA7zxpm0wIE&#10;ceNNx1bDy/P2+hZETMgGe8+k4ZsirFeXF0usjD/zE50OyYoM4VihhjaloZIyNi05jFM/EGfv3QeH&#10;KctgpQl4znDXy7IolHTYcV5ocaBNS83n4ctpqF9VGRb1G+/3m3o3quHRfhyt1leT8eEeRKIx/Yf/&#10;2jujoZyXanE3VzfweynfAbn6AQAA//8DAFBLAQItABQABgAIAAAAIQDb4fbL7gAAAIUBAAATAAAA&#10;AAAAAAAAAAAAAAAAAABbQ29udGVudF9UeXBlc10ueG1sUEsBAi0AFAAGAAgAAAAhAFr0LFu/AAAA&#10;FQEAAAsAAAAAAAAAAAAAAAAAHwEAAF9yZWxzLy5yZWxzUEsBAi0AFAAGAAgAAAAhAGjJvTTKAAAA&#10;4gAAAA8AAAAAAAAAAAAAAAAABwIAAGRycy9kb3ducmV2LnhtbFBLBQYAAAAAAwADALcAAAD+AgAA&#10;AAA=&#10;" filled="f"/>
                <w10:wrap anchorx="page" anchory="page"/>
              </v:group>
            </w:pict>
          </mc:Fallback>
        </mc:AlternateContent>
      </w:r>
      <w:r w:rsidRPr="009505BF">
        <w:rPr>
          <w:rFonts w:eastAsia="Times New Roman" w:cstheme="minorHAnsi"/>
          <w:color w:val="000000"/>
          <w:kern w:val="0"/>
          <w:sz w:val="16"/>
          <w:szCs w:val="16"/>
          <w:u w:color="000000"/>
          <w:bdr w:val="nil"/>
          <w:lang w:eastAsia="en-ZA"/>
          <w14:ligatures w14:val="none"/>
        </w:rPr>
        <w:t>Onboarding rollout and onsite support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331"/>
        <w:gridCol w:w="1258"/>
        <w:gridCol w:w="1350"/>
        <w:gridCol w:w="1438"/>
        <w:gridCol w:w="1348"/>
        <w:gridCol w:w="1285"/>
      </w:tblGrid>
      <w:tr w:rsidR="00715B14" w:rsidRPr="00EA7EC0" w14:paraId="34B47A98" w14:textId="77777777" w:rsidTr="00715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2850" w:themeFill="accent2"/>
            <w:vAlign w:val="center"/>
          </w:tcPr>
          <w:p w14:paraId="4E1C74AA" w14:textId="77777777" w:rsidR="00715B14" w:rsidRPr="00173DF1" w:rsidRDefault="00715B14" w:rsidP="00715B14">
            <w:pPr>
              <w:pStyle w:val="BodyText1"/>
              <w:spacing w:line="240" w:lineRule="auto"/>
              <w:ind w:left="720"/>
              <w:jc w:val="center"/>
              <w:rPr>
                <w:sz w:val="17"/>
                <w:szCs w:val="17"/>
              </w:rPr>
            </w:pPr>
            <w:r w:rsidRPr="00173DF1">
              <w:rPr>
                <w:sz w:val="17"/>
                <w:szCs w:val="17"/>
              </w:rPr>
              <w:t>LANE QUANTITY</w:t>
            </w:r>
          </w:p>
        </w:tc>
      </w:tr>
      <w:tr w:rsidR="00715B14" w:rsidRPr="00EA7EC0" w14:paraId="659938E1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shd w:val="clear" w:color="auto" w:fill="002850" w:themeFill="accent2"/>
            <w:vAlign w:val="center"/>
          </w:tcPr>
          <w:p w14:paraId="0ACFF516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698" w:type="pct"/>
            <w:shd w:val="clear" w:color="auto" w:fill="002850" w:themeFill="accent2"/>
            <w:vAlign w:val="center"/>
          </w:tcPr>
          <w:p w14:paraId="66F9F4A1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1-2 lanes</w:t>
            </w:r>
          </w:p>
        </w:tc>
        <w:tc>
          <w:tcPr>
            <w:tcW w:w="749" w:type="pct"/>
            <w:shd w:val="clear" w:color="auto" w:fill="002850" w:themeFill="accent2"/>
            <w:vAlign w:val="center"/>
          </w:tcPr>
          <w:p w14:paraId="1E2AA1B4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3-5 lanes</w:t>
            </w:r>
          </w:p>
        </w:tc>
        <w:tc>
          <w:tcPr>
            <w:tcW w:w="798" w:type="pct"/>
            <w:shd w:val="clear" w:color="auto" w:fill="002850" w:themeFill="accent2"/>
            <w:vAlign w:val="center"/>
          </w:tcPr>
          <w:p w14:paraId="648A285E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6-10 lanes</w:t>
            </w:r>
          </w:p>
        </w:tc>
        <w:tc>
          <w:tcPr>
            <w:tcW w:w="748" w:type="pct"/>
            <w:shd w:val="clear" w:color="auto" w:fill="002850" w:themeFill="accent2"/>
            <w:vAlign w:val="center"/>
          </w:tcPr>
          <w:p w14:paraId="233B7DE9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11-15 lanes</w:t>
            </w:r>
          </w:p>
        </w:tc>
        <w:tc>
          <w:tcPr>
            <w:tcW w:w="713" w:type="pct"/>
            <w:shd w:val="clear" w:color="auto" w:fill="002850" w:themeFill="accent2"/>
            <w:vAlign w:val="center"/>
          </w:tcPr>
          <w:p w14:paraId="3C5A0C5E" w14:textId="77777777" w:rsidR="00715B14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16+ lanes</w:t>
            </w:r>
          </w:p>
        </w:tc>
      </w:tr>
      <w:tr w:rsidR="00715B14" w:rsidRPr="0055646A" w14:paraId="3CD93CC5" w14:textId="77777777" w:rsidTr="00A5297B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4227FB8F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Fixed fee</w:t>
            </w:r>
            <w:r w:rsidRPr="003E5E4E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per store</w:t>
            </w:r>
            <w:r>
              <w:rPr>
                <w:b w:val="0"/>
                <w:bCs w:val="0"/>
                <w:sz w:val="17"/>
                <w:szCs w:val="17"/>
              </w:rPr>
              <w:t xml:space="preserve"> </w:t>
            </w:r>
            <w:r w:rsidRPr="00A5297B">
              <w:rPr>
                <w:rFonts w:ascii="Montserrat Medium" w:hAnsi="Montserrat Medium"/>
                <w:b w:val="0"/>
                <w:bCs w:val="0"/>
                <w:sz w:val="14"/>
                <w:szCs w:val="14"/>
              </w:rPr>
              <w:t>(</w:t>
            </w:r>
            <w:r w:rsidR="00A5297B" w:rsidRPr="00A5297B">
              <w:rPr>
                <w:rFonts w:ascii="Montserrat Medium" w:hAnsi="Montserrat Medium"/>
                <w:b w:val="0"/>
                <w:bCs w:val="0"/>
                <w:sz w:val="14"/>
                <w:szCs w:val="14"/>
              </w:rPr>
              <w:t xml:space="preserve">configuration and project management </w:t>
            </w:r>
            <w:r w:rsidRPr="00A5297B">
              <w:rPr>
                <w:rFonts w:ascii="Montserrat Medium" w:hAnsi="Montserrat Medium"/>
                <w:b w:val="0"/>
                <w:bCs w:val="0"/>
                <w:sz w:val="14"/>
                <w:szCs w:val="14"/>
              </w:rPr>
              <w:t>fee)</w:t>
            </w:r>
          </w:p>
        </w:tc>
        <w:tc>
          <w:tcPr>
            <w:tcW w:w="698" w:type="pct"/>
            <w:vAlign w:val="center"/>
          </w:tcPr>
          <w:p w14:paraId="12EA8567" w14:textId="1E237B00" w:rsidR="00715B14" w:rsidRPr="003E5E4E" w:rsidRDefault="001547EF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</w:t>
            </w:r>
            <w:r w:rsidR="00467919">
              <w:rPr>
                <w:sz w:val="17"/>
                <w:szCs w:val="17"/>
              </w:rPr>
              <w:t>ConfigFee</w:t>
            </w:r>
            <w:r>
              <w:rPr>
                <w:sz w:val="17"/>
                <w:szCs w:val="17"/>
              </w:rPr>
              <w:t>]</w:t>
            </w:r>
          </w:p>
        </w:tc>
        <w:tc>
          <w:tcPr>
            <w:tcW w:w="749" w:type="pct"/>
            <w:vAlign w:val="center"/>
          </w:tcPr>
          <w:p w14:paraId="4A0C7BD6" w14:textId="39525099" w:rsidR="00715B14" w:rsidRPr="003E5E4E" w:rsidRDefault="00467919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[ConfigFee]</w:t>
            </w:r>
          </w:p>
        </w:tc>
        <w:tc>
          <w:tcPr>
            <w:tcW w:w="798" w:type="pct"/>
            <w:vAlign w:val="center"/>
          </w:tcPr>
          <w:p w14:paraId="5BF79C27" w14:textId="4CCE442B" w:rsidR="00715B14" w:rsidRPr="003E5E4E" w:rsidRDefault="00467919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[ConfigFee]</w:t>
            </w:r>
          </w:p>
        </w:tc>
        <w:tc>
          <w:tcPr>
            <w:tcW w:w="748" w:type="pct"/>
            <w:vAlign w:val="center"/>
          </w:tcPr>
          <w:p w14:paraId="452E7516" w14:textId="242ED40E" w:rsidR="00715B14" w:rsidRPr="003E5E4E" w:rsidRDefault="00467919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7"/>
                <w:szCs w:val="17"/>
              </w:rPr>
            </w:pPr>
            <w:r>
              <w:rPr>
                <w:sz w:val="17"/>
                <w:szCs w:val="17"/>
              </w:rPr>
              <w:t>[ConfigFee]</w:t>
            </w:r>
          </w:p>
        </w:tc>
        <w:tc>
          <w:tcPr>
            <w:tcW w:w="713" w:type="pct"/>
            <w:vAlign w:val="center"/>
          </w:tcPr>
          <w:p w14:paraId="224E9C91" w14:textId="1F0BE34A" w:rsidR="00715B14" w:rsidRPr="003E5E4E" w:rsidRDefault="00467919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[ConfigFee]</w:t>
            </w:r>
          </w:p>
        </w:tc>
      </w:tr>
      <w:tr w:rsidR="00715B14" w:rsidRPr="0055646A" w14:paraId="2DC4F9FC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002850" w:themeFill="accent2"/>
            <w:vAlign w:val="center"/>
          </w:tcPr>
          <w:p w14:paraId="74FD2017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ESTIMATE BILLABLE AMOUNT TO CUSTOMER</w:t>
            </w:r>
          </w:p>
        </w:tc>
      </w:tr>
      <w:tr w:rsidR="00715B14" w:rsidRPr="0055646A" w14:paraId="7695B440" w14:textId="77777777" w:rsidTr="00715B14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78B6F41D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Installation*</w:t>
            </w:r>
          </w:p>
        </w:tc>
        <w:tc>
          <w:tcPr>
            <w:tcW w:w="698" w:type="pct"/>
            <w:vAlign w:val="center"/>
          </w:tcPr>
          <w:p w14:paraId="1DBFE5E3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3E5E4E">
              <w:rPr>
                <w:sz w:val="17"/>
                <w:szCs w:val="17"/>
              </w:rPr>
              <w:t>R</w:t>
            </w:r>
            <w:r>
              <w:rPr>
                <w:sz w:val="17"/>
                <w:szCs w:val="17"/>
              </w:rPr>
              <w:t>2170.00</w:t>
            </w:r>
          </w:p>
        </w:tc>
        <w:tc>
          <w:tcPr>
            <w:tcW w:w="749" w:type="pct"/>
            <w:vAlign w:val="center"/>
          </w:tcPr>
          <w:p w14:paraId="65E2F7ED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3E5E4E">
              <w:rPr>
                <w:sz w:val="17"/>
                <w:szCs w:val="17"/>
              </w:rPr>
              <w:t>R</w:t>
            </w:r>
            <w:r>
              <w:rPr>
                <w:sz w:val="17"/>
                <w:szCs w:val="17"/>
              </w:rPr>
              <w:t>3500.00</w:t>
            </w:r>
          </w:p>
        </w:tc>
        <w:tc>
          <w:tcPr>
            <w:tcW w:w="798" w:type="pct"/>
            <w:vAlign w:val="center"/>
          </w:tcPr>
          <w:p w14:paraId="4F4E1D5B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R3775.00</w:t>
            </w:r>
          </w:p>
        </w:tc>
        <w:tc>
          <w:tcPr>
            <w:tcW w:w="748" w:type="pct"/>
            <w:vAlign w:val="center"/>
          </w:tcPr>
          <w:p w14:paraId="02C9193C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R4695.00</w:t>
            </w:r>
          </w:p>
        </w:tc>
        <w:tc>
          <w:tcPr>
            <w:tcW w:w="713" w:type="pct"/>
            <w:vAlign w:val="center"/>
          </w:tcPr>
          <w:p w14:paraId="77D9B8DB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R5615.00</w:t>
            </w:r>
          </w:p>
        </w:tc>
      </w:tr>
      <w:tr w:rsidR="00715B14" w:rsidRPr="0055646A" w14:paraId="4EF58AF7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6830F468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Add lane</w:t>
            </w:r>
          </w:p>
        </w:tc>
        <w:tc>
          <w:tcPr>
            <w:tcW w:w="698" w:type="pct"/>
            <w:vAlign w:val="center"/>
          </w:tcPr>
          <w:p w14:paraId="391D2F0B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1,465.00</w:t>
            </w:r>
          </w:p>
        </w:tc>
        <w:tc>
          <w:tcPr>
            <w:tcW w:w="749" w:type="pct"/>
            <w:vAlign w:val="center"/>
          </w:tcPr>
          <w:p w14:paraId="2FA29D1A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2,090.00</w:t>
            </w:r>
          </w:p>
        </w:tc>
        <w:tc>
          <w:tcPr>
            <w:tcW w:w="798" w:type="pct"/>
            <w:vAlign w:val="center"/>
          </w:tcPr>
          <w:p w14:paraId="0C71BBB3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2,370.00</w:t>
            </w:r>
          </w:p>
        </w:tc>
        <w:tc>
          <w:tcPr>
            <w:tcW w:w="748" w:type="pct"/>
            <w:vAlign w:val="center"/>
          </w:tcPr>
          <w:p w14:paraId="023A7FEC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3,290.00</w:t>
            </w:r>
          </w:p>
        </w:tc>
        <w:tc>
          <w:tcPr>
            <w:tcW w:w="713" w:type="pct"/>
            <w:vAlign w:val="center"/>
          </w:tcPr>
          <w:p w14:paraId="194A3590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4,210.00</w:t>
            </w:r>
          </w:p>
        </w:tc>
      </w:tr>
      <w:tr w:rsidR="00715B14" w:rsidRPr="0055646A" w14:paraId="72F3C229" w14:textId="77777777" w:rsidTr="00715B14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3CE0F24F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Device upgrade</w:t>
            </w:r>
          </w:p>
        </w:tc>
        <w:tc>
          <w:tcPr>
            <w:tcW w:w="698" w:type="pct"/>
            <w:vAlign w:val="center"/>
          </w:tcPr>
          <w:p w14:paraId="1CBC8C9B" w14:textId="77777777" w:rsidR="00715B14" w:rsidRPr="003F417B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shd w:val="clear" w:color="auto" w:fill="FFFF00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1,465.00</w:t>
            </w:r>
          </w:p>
        </w:tc>
        <w:tc>
          <w:tcPr>
            <w:tcW w:w="749" w:type="pct"/>
            <w:vAlign w:val="center"/>
          </w:tcPr>
          <w:p w14:paraId="086AC9DD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2,090.00</w:t>
            </w:r>
          </w:p>
        </w:tc>
        <w:tc>
          <w:tcPr>
            <w:tcW w:w="798" w:type="pct"/>
            <w:vAlign w:val="center"/>
          </w:tcPr>
          <w:p w14:paraId="03CED591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2,370.00</w:t>
            </w:r>
          </w:p>
        </w:tc>
        <w:tc>
          <w:tcPr>
            <w:tcW w:w="748" w:type="pct"/>
            <w:vAlign w:val="center"/>
          </w:tcPr>
          <w:p w14:paraId="30E3CA95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3,290.00</w:t>
            </w:r>
          </w:p>
        </w:tc>
        <w:tc>
          <w:tcPr>
            <w:tcW w:w="713" w:type="pct"/>
            <w:vAlign w:val="center"/>
          </w:tcPr>
          <w:p w14:paraId="2DDF84BB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4,210.00</w:t>
            </w:r>
          </w:p>
        </w:tc>
      </w:tr>
      <w:tr w:rsidR="00715B14" w:rsidRPr="0055646A" w14:paraId="004D2CA1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0C6CA2FF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Reinstall</w:t>
            </w:r>
          </w:p>
        </w:tc>
        <w:tc>
          <w:tcPr>
            <w:tcW w:w="698" w:type="pct"/>
            <w:vAlign w:val="center"/>
          </w:tcPr>
          <w:p w14:paraId="3EB5CD1B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1,465.00</w:t>
            </w:r>
          </w:p>
        </w:tc>
        <w:tc>
          <w:tcPr>
            <w:tcW w:w="749" w:type="pct"/>
            <w:vAlign w:val="center"/>
          </w:tcPr>
          <w:p w14:paraId="5F8A4EB0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2,090.00</w:t>
            </w:r>
          </w:p>
        </w:tc>
        <w:tc>
          <w:tcPr>
            <w:tcW w:w="798" w:type="pct"/>
            <w:vAlign w:val="center"/>
          </w:tcPr>
          <w:p w14:paraId="57F99386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2,370.00</w:t>
            </w:r>
          </w:p>
        </w:tc>
        <w:tc>
          <w:tcPr>
            <w:tcW w:w="748" w:type="pct"/>
            <w:vAlign w:val="center"/>
          </w:tcPr>
          <w:p w14:paraId="1C9D5080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3,290.00</w:t>
            </w:r>
          </w:p>
        </w:tc>
        <w:tc>
          <w:tcPr>
            <w:tcW w:w="713" w:type="pct"/>
            <w:vAlign w:val="center"/>
          </w:tcPr>
          <w:p w14:paraId="5A2609A7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4,210.00</w:t>
            </w:r>
          </w:p>
        </w:tc>
      </w:tr>
      <w:tr w:rsidR="00715B14" w:rsidRPr="0055646A" w14:paraId="189678D2" w14:textId="77777777" w:rsidTr="00715B14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2BB5D19D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Change of POS</w:t>
            </w:r>
          </w:p>
        </w:tc>
        <w:tc>
          <w:tcPr>
            <w:tcW w:w="698" w:type="pct"/>
            <w:vAlign w:val="center"/>
          </w:tcPr>
          <w:p w14:paraId="7937458E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1,465.00</w:t>
            </w:r>
          </w:p>
        </w:tc>
        <w:tc>
          <w:tcPr>
            <w:tcW w:w="749" w:type="pct"/>
            <w:vAlign w:val="center"/>
          </w:tcPr>
          <w:p w14:paraId="587458C9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2,090.00</w:t>
            </w:r>
          </w:p>
        </w:tc>
        <w:tc>
          <w:tcPr>
            <w:tcW w:w="798" w:type="pct"/>
            <w:vAlign w:val="center"/>
          </w:tcPr>
          <w:p w14:paraId="027F0F22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2,370.00</w:t>
            </w:r>
          </w:p>
        </w:tc>
        <w:tc>
          <w:tcPr>
            <w:tcW w:w="748" w:type="pct"/>
            <w:vAlign w:val="center"/>
          </w:tcPr>
          <w:p w14:paraId="5F744558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3,290.00</w:t>
            </w:r>
          </w:p>
        </w:tc>
        <w:tc>
          <w:tcPr>
            <w:tcW w:w="713" w:type="pct"/>
            <w:vAlign w:val="center"/>
          </w:tcPr>
          <w:p w14:paraId="0A953171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4,210.00</w:t>
            </w:r>
          </w:p>
        </w:tc>
      </w:tr>
      <w:tr w:rsidR="00715B14" w:rsidRPr="0055646A" w14:paraId="08C9BEF3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5FA5CFAD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Conversion</w:t>
            </w:r>
          </w:p>
        </w:tc>
        <w:tc>
          <w:tcPr>
            <w:tcW w:w="698" w:type="pct"/>
            <w:vAlign w:val="center"/>
          </w:tcPr>
          <w:p w14:paraId="771D134F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1,465.00</w:t>
            </w:r>
          </w:p>
        </w:tc>
        <w:tc>
          <w:tcPr>
            <w:tcW w:w="749" w:type="pct"/>
            <w:vAlign w:val="center"/>
          </w:tcPr>
          <w:p w14:paraId="317ABA62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2,090.00</w:t>
            </w:r>
          </w:p>
        </w:tc>
        <w:tc>
          <w:tcPr>
            <w:tcW w:w="798" w:type="pct"/>
            <w:vAlign w:val="center"/>
          </w:tcPr>
          <w:p w14:paraId="4C4CFEAB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2,370.00</w:t>
            </w:r>
          </w:p>
        </w:tc>
        <w:tc>
          <w:tcPr>
            <w:tcW w:w="748" w:type="pct"/>
            <w:vAlign w:val="center"/>
          </w:tcPr>
          <w:p w14:paraId="40D2C162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3,290.00</w:t>
            </w:r>
          </w:p>
        </w:tc>
        <w:tc>
          <w:tcPr>
            <w:tcW w:w="713" w:type="pct"/>
            <w:vAlign w:val="center"/>
          </w:tcPr>
          <w:p w14:paraId="7051AF94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Pr="003F417B">
              <w:rPr>
                <w:sz w:val="17"/>
                <w:szCs w:val="17"/>
              </w:rPr>
              <w:t>4,210.00</w:t>
            </w:r>
          </w:p>
        </w:tc>
      </w:tr>
      <w:tr w:rsidR="00715B14" w:rsidRPr="0055646A" w14:paraId="1E624CD4" w14:textId="77777777" w:rsidTr="00715B14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3EAF1F42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IP change</w:t>
            </w:r>
          </w:p>
        </w:tc>
        <w:tc>
          <w:tcPr>
            <w:tcW w:w="698" w:type="pct"/>
            <w:vAlign w:val="center"/>
          </w:tcPr>
          <w:p w14:paraId="5F4EFC8B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R635.00</w:t>
            </w:r>
          </w:p>
        </w:tc>
        <w:tc>
          <w:tcPr>
            <w:tcW w:w="749" w:type="pct"/>
            <w:vAlign w:val="center"/>
          </w:tcPr>
          <w:p w14:paraId="743B4AF7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0F751D">
              <w:rPr>
                <w:sz w:val="17"/>
                <w:szCs w:val="17"/>
              </w:rPr>
              <w:t>R635.00</w:t>
            </w:r>
          </w:p>
        </w:tc>
        <w:tc>
          <w:tcPr>
            <w:tcW w:w="798" w:type="pct"/>
            <w:vAlign w:val="center"/>
          </w:tcPr>
          <w:p w14:paraId="21B7EA35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0F751D">
              <w:rPr>
                <w:sz w:val="17"/>
                <w:szCs w:val="17"/>
              </w:rPr>
              <w:t>R635.00</w:t>
            </w:r>
          </w:p>
        </w:tc>
        <w:tc>
          <w:tcPr>
            <w:tcW w:w="748" w:type="pct"/>
            <w:vAlign w:val="center"/>
          </w:tcPr>
          <w:p w14:paraId="27A0AC20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0F751D">
              <w:rPr>
                <w:sz w:val="17"/>
                <w:szCs w:val="17"/>
              </w:rPr>
              <w:t>R635.00</w:t>
            </w:r>
          </w:p>
        </w:tc>
        <w:tc>
          <w:tcPr>
            <w:tcW w:w="713" w:type="pct"/>
            <w:vAlign w:val="center"/>
          </w:tcPr>
          <w:p w14:paraId="59F81C4B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0F751D">
              <w:rPr>
                <w:sz w:val="17"/>
                <w:szCs w:val="17"/>
              </w:rPr>
              <w:t>R635.00</w:t>
            </w:r>
          </w:p>
        </w:tc>
      </w:tr>
      <w:tr w:rsidR="00715B14" w:rsidRPr="0055646A" w14:paraId="59A94836" w14:textId="77777777" w:rsidTr="00715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3C2A23DA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Call out fee</w:t>
            </w:r>
          </w:p>
        </w:tc>
        <w:tc>
          <w:tcPr>
            <w:tcW w:w="698" w:type="pct"/>
            <w:vAlign w:val="center"/>
          </w:tcPr>
          <w:p w14:paraId="37AE3CEF" w14:textId="77777777" w:rsidR="00715B14" w:rsidRPr="003E5E4E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R900.00</w:t>
            </w:r>
          </w:p>
        </w:tc>
        <w:tc>
          <w:tcPr>
            <w:tcW w:w="749" w:type="pct"/>
            <w:vAlign w:val="center"/>
          </w:tcPr>
          <w:p w14:paraId="32647564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C00FC8">
              <w:rPr>
                <w:sz w:val="17"/>
                <w:szCs w:val="17"/>
              </w:rPr>
              <w:t>R900.00</w:t>
            </w:r>
          </w:p>
        </w:tc>
        <w:tc>
          <w:tcPr>
            <w:tcW w:w="798" w:type="pct"/>
            <w:vAlign w:val="center"/>
          </w:tcPr>
          <w:p w14:paraId="52F84BA1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C00FC8">
              <w:rPr>
                <w:sz w:val="17"/>
                <w:szCs w:val="17"/>
              </w:rPr>
              <w:t>R900.00</w:t>
            </w:r>
          </w:p>
        </w:tc>
        <w:tc>
          <w:tcPr>
            <w:tcW w:w="748" w:type="pct"/>
            <w:vAlign w:val="center"/>
          </w:tcPr>
          <w:p w14:paraId="1A7A3236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C00FC8">
              <w:rPr>
                <w:sz w:val="17"/>
                <w:szCs w:val="17"/>
              </w:rPr>
              <w:t>R900.00</w:t>
            </w:r>
          </w:p>
        </w:tc>
        <w:tc>
          <w:tcPr>
            <w:tcW w:w="713" w:type="pct"/>
            <w:vAlign w:val="center"/>
          </w:tcPr>
          <w:p w14:paraId="5CE50979" w14:textId="77777777" w:rsidR="00715B14" w:rsidRPr="004B2962" w:rsidRDefault="00715B14" w:rsidP="00715B14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C00FC8">
              <w:rPr>
                <w:sz w:val="17"/>
                <w:szCs w:val="17"/>
              </w:rPr>
              <w:t>R900.00</w:t>
            </w:r>
          </w:p>
        </w:tc>
      </w:tr>
    </w:tbl>
    <w:p w14:paraId="4E4436FA" w14:textId="77777777" w:rsidR="00715B14" w:rsidRDefault="00715B14" w:rsidP="00715B14">
      <w:pPr>
        <w:jc w:val="left"/>
      </w:pPr>
    </w:p>
    <w:p w14:paraId="29FDFC39" w14:textId="77777777" w:rsidR="00715B14" w:rsidRPr="003F417B" w:rsidRDefault="00715B14" w:rsidP="00715B14">
      <w:pPr>
        <w:jc w:val="left"/>
        <w:rPr>
          <w:color w:val="274477" w:themeColor="text2"/>
        </w:rPr>
      </w:pPr>
      <w:r w:rsidRPr="003F417B">
        <w:rPr>
          <w:color w:val="274477" w:themeColor="text2"/>
        </w:rPr>
        <w:t>*</w:t>
      </w:r>
      <w:r w:rsidRPr="003F417B">
        <w:rPr>
          <w:b/>
          <w:bCs/>
          <w:color w:val="274477" w:themeColor="text2"/>
          <w:sz w:val="16"/>
          <w:szCs w:val="16"/>
        </w:rPr>
        <w:t>Installation charge includes the standard Service Providers Site Inspection Fee of R660</w:t>
      </w:r>
      <w:r w:rsidRPr="003F417B">
        <w:rPr>
          <w:rFonts w:asciiTheme="minorHAnsi" w:hAnsiTheme="minorHAnsi" w:cstheme="minorHAnsi"/>
          <w:b/>
          <w:bCs/>
          <w:noProof/>
          <w:color w:val="274477" w:themeColor="text2"/>
          <w:sz w:val="16"/>
          <w:szCs w:val="16"/>
          <w:lang w:eastAsia="en-ZA"/>
        </w:rPr>
        <mc:AlternateContent>
          <mc:Choice Requires="wpg">
            <w:drawing>
              <wp:anchor distT="152400" distB="152400" distL="152400" distR="152400" simplePos="0" relativeHeight="251702272" behindDoc="1" locked="0" layoutInCell="1" allowOverlap="1" wp14:anchorId="6D9B1701" wp14:editId="71CE7FEA">
                <wp:simplePos x="0" y="0"/>
                <wp:positionH relativeFrom="page">
                  <wp:posOffset>5233238</wp:posOffset>
                </wp:positionH>
                <wp:positionV relativeFrom="page">
                  <wp:posOffset>9499600</wp:posOffset>
                </wp:positionV>
                <wp:extent cx="1358265" cy="365760"/>
                <wp:effectExtent l="0" t="0" r="13335" b="15240"/>
                <wp:wrapNone/>
                <wp:docPr id="977166002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8265" cy="365760"/>
                          <a:chOff x="0" y="0"/>
                          <a:chExt cx="13582" cy="3657"/>
                        </a:xfrm>
                      </wpg:grpSpPr>
                      <wpg:grpSp>
                        <wpg:cNvPr id="1270680677" name="Group 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756" cy="3641"/>
                            <a:chOff x="0" y="0"/>
                            <a:chExt cx="6756" cy="3641"/>
                          </a:xfrm>
                        </wpg:grpSpPr>
                        <wps:wsp>
                          <wps:cNvPr id="623899712" name="Shape 107374182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854246" name="Shape 10737418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  <a:gd name="T12" fmla="*/ 0 w 21600"/>
                                <a:gd name="T13" fmla="*/ 0 h 21600"/>
                                <a:gd name="T14" fmla="*/ 21600 w 21600"/>
                                <a:gd name="T15" fmla="*/ 21600 h 21600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T12" t="T13" r="T14" b="T15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CD87EA" w14:textId="77777777" w:rsidR="00715B14" w:rsidRPr="0047127B" w:rsidRDefault="00715B14" w:rsidP="00715B14">
                                <w:pPr>
                                  <w:pStyle w:val="Body"/>
                                  <w:ind w:left="0"/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</w:pPr>
                                <w:r w:rsidRPr="0047127B"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  <w:t>Initial Here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2410605" name="Shape 1073741828"/>
                        <wps:cNvSpPr>
                          <a:spLocks noChangeArrowheads="1"/>
                        </wps:cNvSpPr>
                        <wps:spPr bwMode="auto">
                          <a:xfrm>
                            <a:off x="6756" y="0"/>
                            <a:ext cx="6826" cy="365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B1701" id="_x0000_s1031" style="position:absolute;margin-left:412.05pt;margin-top:748pt;width:106.95pt;height:28.8pt;z-index:-251614208;mso-wrap-distance-left:12pt;mso-wrap-distance-top:12pt;mso-wrap-distance-right:12pt;mso-wrap-distance-bottom:12pt;mso-position-horizontal-relative:page;mso-position-vertical-relative:page" coordsize="1358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Gk0QQAAOITAAAOAAAAZHJzL2Uyb0RvYy54bWzsWNtu3DYQfS/QfyD0WKCWqNUdXgeBExsF&#10;0iZoth/A1b2RRJXUWut+fWdISau9xnDgFEXtB5laDofDmTNzhrp+s60r8pAKWfJmadAryyBpE/Ok&#10;bPKl8cfq7ufAILJjTcIq3qRL4zGVxpubH3+47tsotXnBqyQVBJQ0MurbpVF0XRuZpoyLtGbyirdp&#10;A5MZFzXr4FXkZiJYD9rryrQtyzN7LpJW8DiVEn59pyeNG6U/y9K4+5hlMu1ItTTAtk49hXqu8Wne&#10;XLMoF6wtyngwgz3DipqVDWw6qXrHOkY2ojxSVZex4JJn3VXMa5NnWRmn6gxwGmodnOZe8E2rzpJH&#10;fd5ObgLXHvjp2Wrj3x7uRfu5/SS09TD8wOMvEvxi9m0ezefxPdfCZN3/yhOIJ9t0XB18m4kaVcCR&#10;yFb593Hyb7rtSAw/0oUb2J5rkBjmFp7re0MA4gKidLQsLt7PF+6WYdRMFuktlZmDWRj2wUY9BPM/&#10;CVImsLftW15geb5vkIbVYLryLglQ2eFJMY4v6gnPd73xPA7VKPyaE47XnPUB5JLcwUV+G1w+F6xN&#10;FQolwmHwp2cvgjD0qT26U4kRavkL36GB7Wq/qiUjvOQcW7OZvpWRBAg+D1UX/MKieCO7+5QraLKH&#10;D7LTCZ/ASAE+GcCwguKQ1RXk/k8mWSz8wLFJT2zqWWONmCTpTBIOanmUFKclwTdP1LmYSV7W6cwk&#10;L9sJeTbtflknQHGSvKwTkmeSvKwT6v4kaRFwowVP1114Guz55M5wJugGYWA7F8XpPFCU+qHnBJcX&#10;7MXL90LHt48WQCblIyZYMcIk3jYDTmBEGFLaKlDVruUSyxWiBkrZSmUw6AAxRNVOOtyTBjyg9AJd&#10;cEoazobLR+UQahRXmXRSnO6JQxRR3J9r18uGQwhgw0MeFAYBHlzroLSsw7MrG2BI+qWhM4AU0whq&#10;udgg23/8gvUdZWv+kK64WtUdFHHYfzdbNXMpm7ohxB5MVhkGkuP8+L9V2nZyUzaeldXheKrc4b5x&#10;xWWqQ4OeUDGaXIKenNUSyasyuSurCo8tRb6+rQR5YNBl3Km/IQh7YpUCR8Nxmd4GfwH+0tUPaUhG&#10;a548QiUUXLcq0FrBoODib4P00KYsDfnXhonUINUvDRT2kDoOnLpTL44L0DaImM+s5zOsiUHV0ugM&#10;QDMObzvdC21aUeYF7KQh1fC3wOtZidVS2aetGl6AW7StL04yvhsGrmM7AG3N2Qcko4oJeg146ZVk&#10;vkZcrySj2P1fIxnkmLHdwL5pxo/nWo15yKxzbQad9wSq+J1tXeY9gZactS5Q4v4/JLjCCEDBW1Hw&#10;MRTBFXoRqHBFFd8CC7+S4VPJcKI05HAkxOkHxdRHHNdt11t9KUOafAbrDUR3gvWGmZdivd1l8zsx&#10;oOPZDrU8CxL3JAMO19dTDEgafltA05q+FYL3RcoS6Bd0p7pHmfjypNuXvmiNDRuLxmu9B5f68TLr&#10;ju3n+D2gFfoCRnCwNOCLRpP8Do2o6hzVjQwBMxVGlvw5Fkbopgj1PG/UOAgDpEade1BD7GHHGrpw&#10;91Rd2dkWDS8j+l4HyvZaNGUeYJJF6K/3TaLGHSsrPT6N5/9Kz6bQCx+SICHB5fqjF36pmr+rZI2m&#10;T3M3/wAAAP//AwBQSwMEFAAGAAgAAAAhABPSNtDiAAAADgEAAA8AAABkcnMvZG93bnJldi54bWxM&#10;j0Frg0AQhe+F/odlCr01qzGKta4hhLanUGhSKL1tdKISd1bcjZp/38mpvb3hPd58L1/PphMjDq61&#10;pCBcBCCQSlu1VCv4Orw9pSCc11TpzhIquKKDdXF/l+usshN94rj3teAScplW0HjfZ1K6skGj3cL2&#10;SOyd7GC053OoZTXoictNJ5dBkEijW+IPje5x22B53l+MgvdJT5sofB1359P2+nOIP753ISr1+DBv&#10;XkB4nP1fGG74jA4FMx3thSonOgXpchVylI3Vc8KrbpEgSlkdWcVxlIAscvl/RvELAAD//wMAUEsB&#10;Ai0AFAAGAAgAAAAhALaDOJL+AAAA4QEAABMAAAAAAAAAAAAAAAAAAAAAAFtDb250ZW50X1R5cGVz&#10;XS54bWxQSwECLQAUAAYACAAAACEAOP0h/9YAAACUAQAACwAAAAAAAAAAAAAAAAAvAQAAX3JlbHMv&#10;LnJlbHNQSwECLQAUAAYACAAAACEAcBthpNEEAADiEwAADgAAAAAAAAAAAAAAAAAuAgAAZHJzL2Uy&#10;b0RvYy54bWxQSwECLQAUAAYACAAAACEAE9I20OIAAAAOAQAADwAAAAAAAAAAAAAAAAArBwAAZHJz&#10;L2Rvd25yZXYueG1sUEsFBgAAAAAEAAQA8wAAADoIAAAAAA==&#10;">
                <v:group id="Group 8" o:spid="_x0000_s1032" style="position:absolute;width:6756;height:3641" coordsize="6756,3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OgoyAAAAOMAAAAPAAAAZHJzL2Rvd25yZXYueG1sRE9fa8Iw&#10;EH8f7DuEG+xtJlXWSjWKiI49yGA6GL4dzdkWm0tpYlu//TIY7PF+/2+5Hm0jeup87VhDMlEgiAtn&#10;ai41fJ32L3MQPiAbbByThjt5WK8eH5aYGzfwJ/XHUIoYwj5HDVUIbS6lLyqy6CeuJY7cxXUWQzy7&#10;UpoOhxhuGzlVKpUWa44NFba0rai4Hm9Ww9uAw2aW7PrD9bK9n0+vH9+HhLR+fho3CxCBxvAv/nO/&#10;mzh/mql0rtIsg9+fIgBy9QMAAP//AwBQSwECLQAUAAYACAAAACEA2+H2y+4AAACFAQAAEwAAAAAA&#10;AAAAAAAAAAAAAAAAW0NvbnRlbnRfVHlwZXNdLnhtbFBLAQItABQABgAIAAAAIQBa9CxbvwAAABUB&#10;AAALAAAAAAAAAAAAAAAAAB8BAABfcmVscy8ucmVsc1BLAQItABQABgAIAAAAIQDG/OgoyAAAAOMA&#10;AAAPAAAAAAAAAAAAAAAAAAcCAABkcnMvZG93bnJldi54bWxQSwUGAAAAAAMAAwC3AAAA/AIAAAAA&#10;">
                  <v:shape id="Shape 1073741825" o:spid="_x0000_s1033" style="position:absolute;width:6756;height:364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2ZkzQAAAOIAAAAPAAAAZHJzL2Rvd25yZXYueG1sRI9BS8NA&#10;FITvQv/D8gQvYjeNkLax21JKBA8ebBoLvT2zzyQ0+zZk1yb6611B6HGYmW+Y1WY0rbhQ7xrLCmbT&#10;CARxaXXDlYLi8PywAOE8ssbWMin4Jgeb9eRmham2A+/pkvtKBAi7FBXU3neplK6syaCb2o44eJ+2&#10;N+iD7CupexwC3LQyjqJEGmw4LNTY0a6m8px/GQWH7DU//uywGrIs3ibv98Xb6aNQ6u523D6B8DT6&#10;a/i//aIVJPHjYrmcz2L4uxTugFz/AgAA//8DAFBLAQItABQABgAIAAAAIQDb4fbL7gAAAIUBAAAT&#10;AAAAAAAAAAAAAAAAAAAAAABbQ29udGVudF9UeXBlc10ueG1sUEsBAi0AFAAGAAgAAAAhAFr0LFu/&#10;AAAAFQEAAAsAAAAAAAAAAAAAAAAAHwEAAF9yZWxzLy5yZWxzUEsBAi0AFAAGAAgAAAAhAP2jZmTN&#10;AAAA4gAAAA8AAAAAAAAAAAAAAAAABwIAAGRycy9kb3ducmV2LnhtbFBLBQYAAAAAAwADALcAAAAB&#10;AwAAAAA=&#10;" path="m,l21599,r,21600l,21600,,xe" stroked="f">
                    <v:path arrowok="t" o:extrusionok="f" o:connecttype="custom" o:connectlocs="105669,30689;105669,30689;105669,30689;105669,30689" o:connectangles="0,90,180,270"/>
                  </v:shape>
                  <v:shape id="Shape 1073741826" o:spid="_x0000_s1034" style="position:absolute;width:6756;height:364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fRygAAAOIAAAAPAAAAZHJzL2Rvd25yZXYueG1sRI/dasJA&#10;FITvC77DcoTe1Y02aoyuUgKCSCn4A3p5yB6TYPZszG41vn23UOjlMDPfMItVZ2pxp9ZVlhUMBxEI&#10;4tzqigsFx8P6LQHhPLLG2jIpeJKD1bL3ssBU2wfv6L73hQgQdikqKL1vUildXpJBN7ANcfAutjXo&#10;g2wLqVt8BLip5SiKJtJgxWGhxIaykvLr/tsoyE5FFJ+y3af8qm7k3q/bc3JEpV773ccchKfO/4f/&#10;2hutYDqeJeN4FE/g91K4A3L5AwAA//8DAFBLAQItABQABgAIAAAAIQDb4fbL7gAAAIUBAAATAAAA&#10;AAAAAAAAAAAAAAAAAABbQ29udGVudF9UeXBlc10ueG1sUEsBAi0AFAAGAAgAAAAhAFr0LFu/AAAA&#10;FQEAAAsAAAAAAAAAAAAAAAAAHwEAAF9yZWxzLy5yZWxzUEsBAi0AFAAGAAgAAAAhAKh/d9HKAAAA&#10;4gAAAA8AAAAAAAAAAAAAAAAABwIAAGRycy9kb3ducmV2LnhtbFBLBQYAAAAAAwADALcAAAD+AgAA&#10;AAA=&#10;" adj="-11796480,,5400" path="m,l21599,r,21600l,21600,,xe" filled="f" stroked="f">
                    <v:stroke joinstyle="miter"/>
                    <v:formulas/>
                    <v:path arrowok="t" o:extrusionok="f" o:connecttype="custom" o:connectlocs="105669,30689;105669,30689;105669,30689;105669,30689" o:connectangles="0,90,180,270" textboxrect="0,0,21600,21600"/>
                    <v:textbox inset="3.6pt,,3.6pt">
                      <w:txbxContent>
                        <w:p w14:paraId="65CD87EA" w14:textId="77777777" w:rsidR="00715B14" w:rsidRPr="0047127B" w:rsidRDefault="00715B14" w:rsidP="00715B14">
                          <w:pPr>
                            <w:pStyle w:val="Body"/>
                            <w:ind w:left="0"/>
                            <w:rPr>
                              <w:rFonts w:ascii="Montserrat" w:hAnsi="Montserrat"/>
                              <w:b/>
                              <w:bCs/>
                            </w:rPr>
                          </w:pPr>
                          <w:r w:rsidRPr="0047127B">
                            <w:rPr>
                              <w:rFonts w:ascii="Montserrat" w:hAnsi="Montserrat"/>
                              <w:b/>
                              <w:bCs/>
                            </w:rPr>
                            <w:t>Initial Here</w:t>
                          </w:r>
                        </w:p>
                      </w:txbxContent>
                    </v:textbox>
                  </v:shape>
                </v:group>
                <v:roundrect id="Shape 1073741828" o:spid="_x0000_s1035" style="position:absolute;left:6756;width:6826;height:36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UfyQAAAOIAAAAPAAAAZHJzL2Rvd25yZXYueG1sRI9BSwMx&#10;FITvgv8hPMGbTbq0QdamRQpC6UlrUfb22Dyzq5uXNYnt+u+NIHgcZuYbZrWZ/CBOFFMf2MB8pkAQ&#10;t8H27Awcnx9ubkGkjGxxCEwGvinBZn15scLahjM/0emQnSgQTjUa6HIeaylT25HHNAsjcfHeQvSY&#10;i4xO2ojnAveDrJTS0mPPZaHDkbYdtR+HL2+gedFVXDavvN9vm92kx0f3/umMub6a7u9AZJryf/iv&#10;vbMGFrpazJVWS/i9VO6AXP8AAAD//wMAUEsBAi0AFAAGAAgAAAAhANvh9svuAAAAhQEAABMAAAAA&#10;AAAAAAAAAAAAAAAAAFtDb250ZW50X1R5cGVzXS54bWxQSwECLQAUAAYACAAAACEAWvQsW78AAAAV&#10;AQAACwAAAAAAAAAAAAAAAAAfAQAAX3JlbHMvLnJlbHNQSwECLQAUAAYACAAAACEAjBzlH8kAAADi&#10;AAAADwAAAAAAAAAAAAAAAAAHAgAAZHJzL2Rvd25yZXYueG1sUEsFBgAAAAADAAMAtwAAAP0CAAAA&#10;AA==&#10;" filled="f"/>
                <w10:wrap anchorx="page" anchory="page"/>
              </v:group>
            </w:pict>
          </mc:Fallback>
        </mc:AlternateContent>
      </w:r>
      <w:r w:rsidRPr="003F417B">
        <w:rPr>
          <w:color w:val="274477" w:themeColor="text2"/>
        </w:rPr>
        <w:t xml:space="preserve"> </w:t>
      </w:r>
    </w:p>
    <w:p w14:paraId="0FC1E3A9" w14:textId="77777777" w:rsidR="009505BF" w:rsidRDefault="009505BF" w:rsidP="009505BF">
      <w:pPr>
        <w:pStyle w:val="ListParagraph"/>
        <w:numPr>
          <w:ilvl w:val="0"/>
          <w:numId w:val="0"/>
        </w:numPr>
        <w:ind w:left="1080"/>
        <w:rPr>
          <w:rFonts w:eastAsia="Times New Roman" w:cstheme="minorHAnsi"/>
          <w:color w:val="000000"/>
          <w:kern w:val="0"/>
          <w:sz w:val="16"/>
          <w:szCs w:val="16"/>
          <w:u w:color="000000"/>
          <w:bdr w:val="nil"/>
          <w:lang w:eastAsia="en-ZA"/>
          <w14:ligatures w14:val="none"/>
        </w:rPr>
      </w:pPr>
    </w:p>
    <w:p w14:paraId="28D6B645" w14:textId="5600C9F6" w:rsidR="009F4A5A" w:rsidRPr="009F4A5A" w:rsidRDefault="00063213" w:rsidP="00063213">
      <w:pPr>
        <w:jc w:val="both"/>
        <w:rPr>
          <w:lang w:eastAsia="en-ZA"/>
        </w:rPr>
      </w:pPr>
      <w:r>
        <w:rPr>
          <w:lang w:eastAsia="en-ZA"/>
        </w:rPr>
        <w:t>Recurring Monthly fees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254"/>
        <w:gridCol w:w="2294"/>
        <w:gridCol w:w="2462"/>
      </w:tblGrid>
      <w:tr w:rsidR="00F73E7D" w:rsidRPr="003E5E4E" w14:paraId="616C0F36" w14:textId="77777777" w:rsidTr="00F10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shd w:val="clear" w:color="auto" w:fill="002850" w:themeFill="accent2"/>
            <w:vAlign w:val="center"/>
          </w:tcPr>
          <w:p w14:paraId="3133FE87" w14:textId="77777777" w:rsidR="00F73E7D" w:rsidRPr="003E5E4E" w:rsidRDefault="00F73E7D" w:rsidP="00F10F05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</w:p>
        </w:tc>
        <w:tc>
          <w:tcPr>
            <w:tcW w:w="698" w:type="pct"/>
            <w:shd w:val="clear" w:color="auto" w:fill="002850" w:themeFill="accent2"/>
            <w:vAlign w:val="center"/>
          </w:tcPr>
          <w:p w14:paraId="32B83EDC" w14:textId="77777777" w:rsidR="00F73E7D" w:rsidRPr="003E5E4E" w:rsidRDefault="00F73E7D" w:rsidP="00F10F05">
            <w:pPr>
              <w:pStyle w:val="BodyText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1-2 lanes</w:t>
            </w:r>
          </w:p>
        </w:tc>
        <w:tc>
          <w:tcPr>
            <w:tcW w:w="749" w:type="pct"/>
            <w:shd w:val="clear" w:color="auto" w:fill="002850" w:themeFill="accent2"/>
            <w:vAlign w:val="center"/>
          </w:tcPr>
          <w:p w14:paraId="61505224" w14:textId="77777777" w:rsidR="00F73E7D" w:rsidRPr="003E5E4E" w:rsidRDefault="00F73E7D" w:rsidP="00F10F05">
            <w:pPr>
              <w:pStyle w:val="BodyText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3-5 lanes</w:t>
            </w:r>
          </w:p>
        </w:tc>
      </w:tr>
      <w:tr w:rsidR="00F73E7D" w:rsidRPr="003E5E4E" w14:paraId="68C4CE8C" w14:textId="77777777" w:rsidTr="00F10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0990662F" w14:textId="17E07299" w:rsidR="00F73E7D" w:rsidRPr="003E5E4E" w:rsidRDefault="007238FA" w:rsidP="00F10F05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Payment </w:t>
            </w:r>
            <w:r w:rsidR="00340268">
              <w:rPr>
                <w:sz w:val="17"/>
                <w:szCs w:val="17"/>
              </w:rPr>
              <w:t>Platform license fee</w:t>
            </w:r>
          </w:p>
        </w:tc>
        <w:tc>
          <w:tcPr>
            <w:tcW w:w="698" w:type="pct"/>
            <w:vAlign w:val="center"/>
          </w:tcPr>
          <w:p w14:paraId="03ACCB35" w14:textId="7E7B891E" w:rsidR="00F73E7D" w:rsidRPr="003E5E4E" w:rsidRDefault="00340268" w:rsidP="00F10F05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Monthly fee per integrated device</w:t>
            </w:r>
          </w:p>
        </w:tc>
        <w:tc>
          <w:tcPr>
            <w:tcW w:w="749" w:type="pct"/>
            <w:vAlign w:val="center"/>
          </w:tcPr>
          <w:p w14:paraId="16FC513A" w14:textId="62A7F185" w:rsidR="00F73E7D" w:rsidRPr="003E5E4E" w:rsidRDefault="00340268" w:rsidP="00F10F05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[LaneFee] per month</w:t>
            </w:r>
          </w:p>
        </w:tc>
      </w:tr>
      <w:tr w:rsidR="00063213" w:rsidRPr="003E5E4E" w14:paraId="6262BE40" w14:textId="77777777" w:rsidTr="00F10F05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70154CDA" w14:textId="505B9BF0" w:rsidR="00063213" w:rsidRDefault="00340268" w:rsidP="00F10F05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Cloud hosting fee</w:t>
            </w:r>
          </w:p>
        </w:tc>
        <w:tc>
          <w:tcPr>
            <w:tcW w:w="698" w:type="pct"/>
            <w:vAlign w:val="center"/>
          </w:tcPr>
          <w:p w14:paraId="7C324CA4" w14:textId="0CCA4107" w:rsidR="00063213" w:rsidRDefault="00340268" w:rsidP="00F10F05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Monthly fee per integrated device</w:t>
            </w:r>
          </w:p>
        </w:tc>
        <w:tc>
          <w:tcPr>
            <w:tcW w:w="749" w:type="pct"/>
            <w:vAlign w:val="center"/>
          </w:tcPr>
          <w:p w14:paraId="30B31CC0" w14:textId="5EE36373" w:rsidR="00063213" w:rsidRPr="003E5E4E" w:rsidRDefault="007238FA" w:rsidP="00F10F05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[CloudFee] per month</w:t>
            </w:r>
          </w:p>
        </w:tc>
      </w:tr>
      <w:tr w:rsidR="007238FA" w:rsidRPr="003E5E4E" w14:paraId="64476990" w14:textId="77777777" w:rsidTr="00F10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4844D314" w14:textId="660F9758" w:rsidR="007238FA" w:rsidRDefault="007238FA" w:rsidP="00F10F05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Reconciliation Platform license fee</w:t>
            </w:r>
          </w:p>
        </w:tc>
        <w:tc>
          <w:tcPr>
            <w:tcW w:w="698" w:type="pct"/>
            <w:vAlign w:val="center"/>
          </w:tcPr>
          <w:p w14:paraId="13626F53" w14:textId="50F1DA93" w:rsidR="007238FA" w:rsidRDefault="007238FA" w:rsidP="00F10F05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Monthly fee per reconciled store</w:t>
            </w:r>
          </w:p>
        </w:tc>
        <w:tc>
          <w:tcPr>
            <w:tcW w:w="749" w:type="pct"/>
            <w:vAlign w:val="center"/>
          </w:tcPr>
          <w:p w14:paraId="42557A73" w14:textId="2296D362" w:rsidR="007238FA" w:rsidRPr="003E5E4E" w:rsidRDefault="007238FA" w:rsidP="00F10F05">
            <w:pPr>
              <w:pStyle w:val="BodyText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[ReconProFee] per month</w:t>
            </w:r>
          </w:p>
        </w:tc>
      </w:tr>
      <w:tr w:rsidR="00302F26" w:rsidRPr="003E5E4E" w14:paraId="372BF08A" w14:textId="77777777" w:rsidTr="00F10F05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4" w:type="pct"/>
            <w:vAlign w:val="center"/>
          </w:tcPr>
          <w:p w14:paraId="12855BBE" w14:textId="33A283D7" w:rsidR="00302F26" w:rsidRDefault="00302F26" w:rsidP="00F10F05">
            <w:pPr>
              <w:pStyle w:val="BodyText1"/>
              <w:spacing w:line="240" w:lineRule="auto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Back up bank fee</w:t>
            </w:r>
          </w:p>
        </w:tc>
        <w:tc>
          <w:tcPr>
            <w:tcW w:w="698" w:type="pct"/>
            <w:vAlign w:val="center"/>
          </w:tcPr>
          <w:p w14:paraId="211D4BD6" w14:textId="5B2AFCA1" w:rsidR="00302F26" w:rsidRDefault="00302F26" w:rsidP="00F10F05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Monthly fee per site where </w:t>
            </w:r>
            <w:r w:rsidR="00467919">
              <w:rPr>
                <w:sz w:val="17"/>
                <w:szCs w:val="17"/>
              </w:rPr>
              <w:t>automated failover acquiring is enabled</w:t>
            </w:r>
          </w:p>
        </w:tc>
        <w:tc>
          <w:tcPr>
            <w:tcW w:w="749" w:type="pct"/>
            <w:vAlign w:val="center"/>
          </w:tcPr>
          <w:p w14:paraId="7BF312FA" w14:textId="4F0B3197" w:rsidR="00302F26" w:rsidRDefault="00467919" w:rsidP="00F10F05">
            <w:pPr>
              <w:pStyle w:val="BodyText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R30 per month</w:t>
            </w:r>
          </w:p>
        </w:tc>
      </w:tr>
    </w:tbl>
    <w:p w14:paraId="501B3EB8" w14:textId="77777777" w:rsidR="009F4A5A" w:rsidRPr="009F4A5A" w:rsidRDefault="009F4A5A" w:rsidP="00F73E7D">
      <w:pPr>
        <w:jc w:val="both"/>
        <w:rPr>
          <w:lang w:eastAsia="en-ZA"/>
        </w:rPr>
      </w:pPr>
    </w:p>
    <w:p w14:paraId="404207E3" w14:textId="77777777" w:rsidR="009F4A5A" w:rsidRPr="009F4A5A" w:rsidRDefault="009F4A5A" w:rsidP="009F4A5A"/>
    <w:p w14:paraId="403570A6" w14:textId="77777777" w:rsidR="00DD2A23" w:rsidRPr="00DD2A23" w:rsidRDefault="00DD2A23" w:rsidP="00DD2A23"/>
    <w:p w14:paraId="5D2F5A55" w14:textId="77777777" w:rsidR="006318D9" w:rsidRPr="006318D9" w:rsidRDefault="0047127B" w:rsidP="006318D9">
      <w:r w:rsidRPr="00A65BC2">
        <w:rPr>
          <w:rFonts w:asciiTheme="minorHAnsi" w:hAnsiTheme="minorHAnsi" w:cstheme="minorHAnsi"/>
          <w:noProof/>
          <w:lang w:eastAsia="en-ZA"/>
        </w:rPr>
        <mc:AlternateContent>
          <mc:Choice Requires="wpg">
            <w:drawing>
              <wp:anchor distT="152400" distB="152400" distL="152400" distR="152400" simplePos="0" relativeHeight="251687936" behindDoc="1" locked="0" layoutInCell="1" allowOverlap="1" wp14:anchorId="2905DE79" wp14:editId="29A7BC0D">
                <wp:simplePos x="0" y="0"/>
                <wp:positionH relativeFrom="page">
                  <wp:posOffset>5233238</wp:posOffset>
                </wp:positionH>
                <wp:positionV relativeFrom="page">
                  <wp:posOffset>9499600</wp:posOffset>
                </wp:positionV>
                <wp:extent cx="1358265" cy="365760"/>
                <wp:effectExtent l="0" t="0" r="13335" b="15240"/>
                <wp:wrapNone/>
                <wp:docPr id="1604159847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8265" cy="365760"/>
                          <a:chOff x="0" y="0"/>
                          <a:chExt cx="13582" cy="3657"/>
                        </a:xfrm>
                      </wpg:grpSpPr>
                      <wpg:grpSp>
                        <wpg:cNvPr id="603567364" name="Group 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756" cy="3641"/>
                            <a:chOff x="0" y="0"/>
                            <a:chExt cx="6756" cy="3641"/>
                          </a:xfrm>
                        </wpg:grpSpPr>
                        <wps:wsp>
                          <wps:cNvPr id="632254402" name="Shape 107374182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1959162" name="Shape 10737418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756" cy="3641"/>
                            </a:xfrm>
                            <a:custGeom>
                              <a:avLst/>
                              <a:gdLst>
                                <a:gd name="T0" fmla="*/ 337842 w 21600"/>
                                <a:gd name="T1" fmla="*/ 182061 h 21600"/>
                                <a:gd name="T2" fmla="*/ 337842 w 21600"/>
                                <a:gd name="T3" fmla="*/ 182061 h 21600"/>
                                <a:gd name="T4" fmla="*/ 337842 w 21600"/>
                                <a:gd name="T5" fmla="*/ 182061 h 21600"/>
                                <a:gd name="T6" fmla="*/ 337842 w 21600"/>
                                <a:gd name="T7" fmla="*/ 182061 h 21600"/>
                                <a:gd name="T8" fmla="*/ 0 60000 65536"/>
                                <a:gd name="T9" fmla="*/ 5898240 60000 65536"/>
                                <a:gd name="T10" fmla="*/ 11796480 60000 65536"/>
                                <a:gd name="T11" fmla="*/ 17694720 60000 65536"/>
                                <a:gd name="T12" fmla="*/ 0 w 21600"/>
                                <a:gd name="T13" fmla="*/ 0 h 21600"/>
                                <a:gd name="T14" fmla="*/ 21600 w 21600"/>
                                <a:gd name="T15" fmla="*/ 21600 h 21600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T12" t="T13" r="T14" b="T15"/>
                              <a:pathLst>
                                <a:path w="21600" h="21600" extrusionOk="0">
                                  <a:moveTo>
                                    <a:pt x="0" y="0"/>
                                  </a:moveTo>
                                  <a:lnTo>
                                    <a:pt x="21599" y="0"/>
                                  </a:lnTo>
                                  <a:lnTo>
                                    <a:pt x="2159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D66F69" w14:textId="77777777" w:rsidR="0047127B" w:rsidRPr="0047127B" w:rsidRDefault="0047127B" w:rsidP="0047127B">
                                <w:pPr>
                                  <w:pStyle w:val="Body"/>
                                  <w:ind w:left="0"/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</w:pPr>
                                <w:r w:rsidRPr="0047127B">
                                  <w:rPr>
                                    <w:rFonts w:ascii="Montserrat" w:hAnsi="Montserrat"/>
                                    <w:b/>
                                    <w:bCs/>
                                  </w:rPr>
                                  <w:t>Initial Here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77264612" name="Shape 1073741828"/>
                        <wps:cNvSpPr>
                          <a:spLocks noChangeArrowheads="1"/>
                        </wps:cNvSpPr>
                        <wps:spPr bwMode="auto">
                          <a:xfrm>
                            <a:off x="6756" y="0"/>
                            <a:ext cx="6826" cy="365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05DE79" id="_x0000_s1036" style="position:absolute;left:0;text-align:left;margin-left:412.05pt;margin-top:748pt;width:106.95pt;height:28.8pt;z-index:-251628544;mso-wrap-distance-left:12pt;mso-wrap-distance-top:12pt;mso-wrap-distance-right:12pt;mso-wrap-distance-bottom:12pt;mso-position-horizontal-relative:page;mso-position-vertical-relative:page" coordsize="13582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kMzQQAAOMTAAAOAAAAZHJzL2Uyb0RvYy54bWzsWG1v2zYQ/j5g/4HgxwGLRb3aQpyiSJtg&#10;QLcWq/cDaL2vkqiRcuTs1++OlGT5tUGKdBgWf5Ap8Xg63j28507Xb7ZVSR4SqQpRLym7sihJ6kjE&#10;RZ0t6R+ru5/nlKiW1zEvRZ0s6WOi6JubH3+47powsUUuyjiRBJTUKuyaJc3btglnMxXlScXVlWiS&#10;GiZTISvewq3MZrHkHWivypltWf6sEzJupIgSpeDpOzNJb7T+NE2i9mOaqqQl5ZKCba2+Sn1d43V2&#10;c83DTPImL6LeDP4MKype1PDSUdU73nKykcWRqqqIpFAiba8iUc1EmhZRovcAu2HWwW7updg0ei9Z&#10;2GXN6CZw7YGfnq02+u3hXjafm0/SWA/DDyL6osAvs67Jwuk83mdGmKy7X0UM8eSbVuiNb1NZoQrY&#10;Etlq/z6O/k22LYngIXO8ue17lEQw5/he4PcBiHKI0tGyKH8/XbhbhlGb8dC8UpvZm4Vh7200QzD/&#10;kyRFvKS+5Xh+4PguJTWvwHLtXDJHXYcbxTC+qCP8wPOH7bjMgPBrPjhec9YFcJTUDi3q29DyOedN&#10;okGoEA2DOx3b9lzXsgd3ajHCrMAJXDa3PeNXvWRAl5pCazLTNSpUgMDngeqCX3gYbVR7nwiNTP7w&#10;QbXmvMcw0niPezCsIDekVQlH/6cZcZxg7tqkIzbzrSFFjJJsIgkbtXxG8tOS4Jsn6nQmkpd1Anyf&#10;qBOO2Sh5WSdAcZS8vPdgInlZJ6T9UadFwI0WXD3P8Q3Ys9Gdi4mgN1/MbfeiOJsGirFg4bvzywv2&#10;4hX4CzewjxbAScoGTPB8gEm0rXucwIhwZLTVXCe7RijMVogayGQrfYJBB4ghqnbSiz1pwANKO+iC&#10;U9KwN1w+KIdQo7g+SSfF2Z44RBHFg6l2s6zfhAQyPKRBSQnQ4NoEpeEt7l3bAEPSLak5ASQfR5DK&#10;5QbJ/uMXTO8oW4mHZCX0qvYgh8P7d7NlPZWymbeA2IPJ+oSB5DA//Dda205uPI1nZU04nip3+N6o&#10;FCoxoUFP6BiNLkFPTnKJEmUR3xVlidtWMlvflpI8cCgy7vSvD8KeWKnBUQtcZl6DT4C+TPZDGlLh&#10;WsSPkAmlMJUKVFYwyIX8m5IOqpQlVX9tuEwoKX+pIbEvGORgKGv0jesBtCmR05n1dIbXEaha0pYC&#10;mnF425pSaNPIIsvhTQZStXgLtJ4WmC21fcaq/ga4xdj64iTDrDlbeAvmn2MZnU3QbUBMryzzNeZ6&#10;ZRlN7/8ayyDJDPUGmxYH1tlaYxoy61ydwaZFgc5+Z/VNiwIjOaldIMf9f1hwhRGAjLdi4GPIgiv0&#10;InDhimnCBRp+ZcOnsuHIaUjiyIjjA03VRyTXbtdb3ZTZyJPPoL2e6U7QXj/zUrS3aza/GwUGge27&#10;PqLV9K0HjVbfwJ6iQFKL2xzK1uStlKLLEx5DxWBq1T3OxJsn9V+m1RpKNh4Ofb0PXf3QznpDATp8&#10;EGikacEIDpYUPmnU8e9QiuraUfdkiJgxM/L4z6EjgHqKMN/3B429MGBq0LmHNQQf1qwLD7pPXZed&#10;LdKwHTGdHSjbK9K0eQBKHqK/3texHre8KM34NKD/K1Wbhi98SYITCS43X73wU9X0Xp/WcPw2d/MP&#10;AAAA//8DAFBLAwQUAAYACAAAACEAE9I20OIAAAAOAQAADwAAAGRycy9kb3ducmV2LnhtbEyPQWuD&#10;QBCF74X+h2UKvTWrMYq1riGEtqdQaFIovW10ohJ3VtyNmn/fyam9veE93nwvX8+mEyMOrrWkIFwE&#10;IJBKW7VUK/g6vD2lIJzXVOnOEiq4ooN1cX+X66yyE33iuPe14BJymVbQeN9nUrqyQaPdwvZI7J3s&#10;YLTnc6hlNeiJy00nl0GQSKNb4g+N7nHbYHneX4yC90lPmyh8HXfn0/b6c4g/vnchKvX4MG9eQHic&#10;/V8YbviMDgUzHe2FKic6BelyFXKUjdVzwqtukSBKWR1ZxXGUgCxy+X9G8QsAAP//AwBQSwECLQAU&#10;AAYACAAAACEAtoM4kv4AAADhAQAAEwAAAAAAAAAAAAAAAAAAAAAAW0NvbnRlbnRfVHlwZXNdLnht&#10;bFBLAQItABQABgAIAAAAIQA4/SH/1gAAAJQBAAALAAAAAAAAAAAAAAAAAC8BAABfcmVscy8ucmVs&#10;c1BLAQItABQABgAIAAAAIQBVxQkMzQQAAOMTAAAOAAAAAAAAAAAAAAAAAC4CAABkcnMvZTJvRG9j&#10;LnhtbFBLAQItABQABgAIAAAAIQAT0jbQ4gAAAA4BAAAPAAAAAAAAAAAAAAAAACcHAABkcnMvZG93&#10;bnJldi54bWxQSwUGAAAAAAQABADzAAAANggAAAAA&#10;">
                <v:group id="Group 8" o:spid="_x0000_s1037" style="position:absolute;width:6756;height:3641" coordsize="6756,3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LFywAAAOIAAAAPAAAAZHJzL2Rvd25yZXYueG1sRI9Ba8JA&#10;FITvBf/D8gRvdZOmRkldRaQtHqRQFaS3R/aZBLNvQ3ZN4r/vCoUeh5n5hlmuB1OLjlpXWVYQTyMQ&#10;xLnVFRcKTseP5wUI55E11pZJwZ0crFejpyVm2vb8Td3BFyJA2GWooPS+yaR0eUkG3dQ2xMG72Nag&#10;D7ItpG6xD3BTy5coSqXBisNCiQ1tS8qvh5tR8Nljv0ni925/vWzvP8fZ13kfk1KT8bB5A+Fp8P/h&#10;v/ZOK0ijZJbOk/QVHpfCHZCrXwAAAP//AwBQSwECLQAUAAYACAAAACEA2+H2y+4AAACFAQAAEwAA&#10;AAAAAAAAAAAAAAAAAAAAW0NvbnRlbnRfVHlwZXNdLnhtbFBLAQItABQABgAIAAAAIQBa9CxbvwAA&#10;ABUBAAALAAAAAAAAAAAAAAAAAB8BAABfcmVscy8ucmVsc1BLAQItABQABgAIAAAAIQCzkJLFywAA&#10;AOIAAAAPAAAAAAAAAAAAAAAAAAcCAABkcnMvZG93bnJldi54bWxQSwUGAAAAAAMAAwC3AAAA/wIA&#10;AAAA&#10;">
                  <v:shape id="Shape 1073741825" o:spid="_x0000_s1038" style="position:absolute;width:6756;height:364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GUzAAAAOIAAAAPAAAAZHJzL2Rvd25yZXYueG1sRI9BS8NA&#10;FITvQv/D8gpexG5c2yCx21JKBA8ebBoFb8/sMwlm34bs2kR/vSsIPQ4z8w2z3k62EycafOtYw80i&#10;AUFcOdNyraE8PlzfgfAB2WDnmDR8k4ftZnaxxsy4kQ90KkItIoR9hhqaEPpMSl81ZNEvXE8cvQ83&#10;WAxRDrU0A44RbjupkiSVFluOCw32tG+o+iy+rIZj/lS8/uyxHvNc7dKXq/L57b3U+nI+7e5BBJrC&#10;OfzffjQa0lulVstlouDvUrwDcvMLAAD//wMAUEsBAi0AFAAGAAgAAAAhANvh9svuAAAAhQEAABMA&#10;AAAAAAAAAAAAAAAAAAAAAFtDb250ZW50X1R5cGVzXS54bWxQSwECLQAUAAYACAAAACEAWvQsW78A&#10;AAAVAQAACwAAAAAAAAAAAAAAAAAfAQAAX3JlbHMvLnJlbHNQSwECLQAUAAYACAAAACEAhxchlMwA&#10;AADiAAAADwAAAAAAAAAAAAAAAAAHAgAAZHJzL2Rvd25yZXYueG1sUEsFBgAAAAADAAMAtwAAAAAD&#10;AAAAAA==&#10;" path="m,l21599,r,21600l,21600,,xe" stroked="f">
                    <v:path arrowok="t" o:extrusionok="f" o:connecttype="custom" o:connectlocs="105669,30689;105669,30689;105669,30689;105669,30689" o:connectangles="0,90,180,270"/>
                  </v:shape>
                  <v:shape id="Shape 1073741826" o:spid="_x0000_s1039" style="position:absolute;width:6756;height:364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q0lxwAAAOMAAAAPAAAAZHJzL2Rvd25yZXYueG1sRE9fa8Iw&#10;EH8X9h3CCXvTpM5JrUYZhcGQMdAJ+ng0Z1tsLl2Taf32ZiDs8X7/b7nubSMu1PnasYZkrEAQF87U&#10;XGrYf7+PUhA+IBtsHJOGG3lYr54GS8yMu/KWLrtQihjCPkMNVQhtJqUvKrLox64ljtzJdRZDPLtS&#10;mg6vMdw2cqLUTFqsOTZU2FJeUXHe/VoN+aFU00O+/ZRf9Q/5l/PmmO5R6+dh/7YAEagP/+KH+8PE&#10;+SpN5q/zZDaBv58iAHJ1BwAA//8DAFBLAQItABQABgAIAAAAIQDb4fbL7gAAAIUBAAATAAAAAAAA&#10;AAAAAAAAAAAAAABbQ29udGVudF9UeXBlc10ueG1sUEsBAi0AFAAGAAgAAAAhAFr0LFu/AAAAFQEA&#10;AAsAAAAAAAAAAAAAAAAAHwEAAF9yZWxzLy5yZWxzUEsBAi0AFAAGAAgAAAAhALYmrSXHAAAA4wAA&#10;AA8AAAAAAAAAAAAAAAAABwIAAGRycy9kb3ducmV2LnhtbFBLBQYAAAAAAwADALcAAAD7AgAAAAA=&#10;" adj="-11796480,,5400" path="m,l21599,r,21600l,21600,,xe" filled="f" stroked="f">
                    <v:stroke joinstyle="miter"/>
                    <v:formulas/>
                    <v:path arrowok="t" o:extrusionok="f" o:connecttype="custom" o:connectlocs="105669,30689;105669,30689;105669,30689;105669,30689" o:connectangles="0,90,180,270" textboxrect="0,0,21600,21600"/>
                    <v:textbox inset="3.6pt,,3.6pt">
                      <w:txbxContent>
                        <w:p w14:paraId="7FD66F69" w14:textId="77777777" w:rsidR="0047127B" w:rsidRPr="0047127B" w:rsidRDefault="0047127B" w:rsidP="0047127B">
                          <w:pPr>
                            <w:pStyle w:val="Body"/>
                            <w:ind w:left="0"/>
                            <w:rPr>
                              <w:rFonts w:ascii="Montserrat" w:hAnsi="Montserrat"/>
                              <w:b/>
                              <w:bCs/>
                            </w:rPr>
                          </w:pPr>
                          <w:r w:rsidRPr="0047127B">
                            <w:rPr>
                              <w:rFonts w:ascii="Montserrat" w:hAnsi="Montserrat"/>
                              <w:b/>
                              <w:bCs/>
                            </w:rPr>
                            <w:t>Initial Here</w:t>
                          </w:r>
                        </w:p>
                      </w:txbxContent>
                    </v:textbox>
                  </v:shape>
                </v:group>
                <v:roundrect id="Shape 1073741828" o:spid="_x0000_s1040" style="position:absolute;left:6756;width:6826;height:36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OvHyAAAAOMAAAAPAAAAZHJzL2Rvd25yZXYueG1sRE9fS8Mw&#10;EH8X/A7hBN9cuqKZ1GVjDISxJ93GpG9Hc6bV5tIlcavf3giCj/f7f/Pl6HpxphA7zxqmkwIEceNN&#10;x1bDYf989wgiJmSDvWfS8E0RlovrqzlWxl/4lc67ZEUO4VihhjaloZIyNi05jBM/EGfu3QeHKZ/B&#10;ShPwksNdL8uiUNJhx7mhxYHWLTWfuy+noT6qMjzUb7zdruvNqIYX+3GyWt/ejKsnEInG9C/+c29M&#10;nl/MZqW6V9MSfn/KAMjFDwAAAP//AwBQSwECLQAUAAYACAAAACEA2+H2y+4AAACFAQAAEwAAAAAA&#10;AAAAAAAAAAAAAAAAW0NvbnRlbnRfVHlwZXNdLnhtbFBLAQItABQABgAIAAAAIQBa9CxbvwAAABUB&#10;AAALAAAAAAAAAAAAAAAAAB8BAABfcmVscy8ucmVsc1BLAQItABQABgAIAAAAIQDCxOvHyAAAAOMA&#10;AAAPAAAAAAAAAAAAAAAAAAcCAABkcnMvZG93bnJldi54bWxQSwUGAAAAAAMAAwC3AAAA/AIAAAAA&#10;" filled="f"/>
                <w10:wrap anchorx="page" anchory="page"/>
              </v:group>
            </w:pict>
          </mc:Fallback>
        </mc:AlternateContent>
      </w:r>
      <w:r>
        <w:t xml:space="preserve"> </w:t>
      </w:r>
    </w:p>
    <w:sectPr w:rsidR="006318D9" w:rsidRPr="006318D9" w:rsidSect="006318D9">
      <w:headerReference w:type="default" r:id="rId8"/>
      <w:footerReference w:type="even" r:id="rId9"/>
      <w:footerReference w:type="default" r:id="rId10"/>
      <w:footerReference w:type="first" r:id="rId11"/>
      <w:type w:val="continuous"/>
      <w:pgSz w:w="11900" w:h="16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39F2" w14:textId="77777777" w:rsidR="00E75390" w:rsidRDefault="00E75390" w:rsidP="00FD50BB">
      <w:r>
        <w:separator/>
      </w:r>
    </w:p>
    <w:p w14:paraId="26E9C7D1" w14:textId="77777777" w:rsidR="00E75390" w:rsidRDefault="00E75390" w:rsidP="00FD50BB"/>
  </w:endnote>
  <w:endnote w:type="continuationSeparator" w:id="0">
    <w:p w14:paraId="22DA1F60" w14:textId="77777777" w:rsidR="00E75390" w:rsidRDefault="00E75390" w:rsidP="00FD50BB">
      <w:r>
        <w:continuationSeparator/>
      </w:r>
    </w:p>
    <w:p w14:paraId="24F263D8" w14:textId="77777777" w:rsidR="00E75390" w:rsidRDefault="00E75390" w:rsidP="00FD50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3027025"/>
      <w:docPartObj>
        <w:docPartGallery w:val="Page Numbers (Bottom of Page)"/>
        <w:docPartUnique/>
      </w:docPartObj>
    </w:sdtPr>
    <w:sdtContent>
      <w:p w14:paraId="149E83AC" w14:textId="77777777" w:rsidR="00EB72D0" w:rsidRDefault="00EB72D0" w:rsidP="00FD50B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2E12FC" w14:textId="77777777" w:rsidR="00EB72D0" w:rsidRDefault="00EB72D0" w:rsidP="00FD50BB">
    <w:pPr>
      <w:pStyle w:val="Footer"/>
    </w:pPr>
  </w:p>
  <w:p w14:paraId="229B1B8D" w14:textId="77777777" w:rsidR="00685DEF" w:rsidRDefault="00685DEF" w:rsidP="00FD50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FFFFFF" w:themeColor="background1"/>
        <w:sz w:val="16"/>
        <w:szCs w:val="16"/>
      </w:rPr>
      <w:id w:val="-217205514"/>
      <w:docPartObj>
        <w:docPartGallery w:val="Page Numbers (Bottom of Page)"/>
        <w:docPartUnique/>
      </w:docPartObj>
    </w:sdtPr>
    <w:sdtContent>
      <w:p w14:paraId="502235E1" w14:textId="77777777" w:rsidR="00FD50BB" w:rsidRPr="00AE15BE" w:rsidRDefault="00FD50BB" w:rsidP="00FD50BB">
        <w:pPr>
          <w:pStyle w:val="Footer"/>
          <w:framePr w:w="311" w:wrap="none" w:vAnchor="text" w:hAnchor="page" w:x="10293" w:y="1"/>
          <w:jc w:val="both"/>
          <w:rPr>
            <w:rStyle w:val="PageNumber"/>
            <w:color w:val="FFFFFF" w:themeColor="background1"/>
            <w:sz w:val="16"/>
            <w:szCs w:val="16"/>
          </w:rPr>
        </w:pP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begin"/>
        </w:r>
        <w:r w:rsidRPr="00AE15BE">
          <w:rPr>
            <w:rStyle w:val="PageNumber"/>
            <w:color w:val="FFFFFF" w:themeColor="background1"/>
            <w:sz w:val="16"/>
            <w:szCs w:val="16"/>
          </w:rPr>
          <w:instrText xml:space="preserve"> PAGE </w:instrText>
        </w: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separate"/>
        </w:r>
        <w:r>
          <w:rPr>
            <w:rStyle w:val="PageNumber"/>
            <w:color w:val="FFFFFF" w:themeColor="background1"/>
            <w:sz w:val="16"/>
            <w:szCs w:val="16"/>
          </w:rPr>
          <w:t>3</w:t>
        </w: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end"/>
        </w:r>
      </w:p>
    </w:sdtContent>
  </w:sdt>
  <w:p w14:paraId="4B79D87F" w14:textId="77777777" w:rsidR="00EB72D0" w:rsidRDefault="00442BC0" w:rsidP="00FD50BB">
    <w:pPr>
      <w:pStyle w:val="Footer"/>
    </w:pPr>
    <w:r w:rsidRPr="009C1FFC">
      <w:rPr>
        <w:noProof/>
      </w:rPr>
      <w:drawing>
        <wp:anchor distT="0" distB="0" distL="114300" distR="114300" simplePos="0" relativeHeight="251687936" behindDoc="1" locked="1" layoutInCell="1" allowOverlap="1" wp14:anchorId="570A9DBE" wp14:editId="4D526BAC">
          <wp:simplePos x="0" y="0"/>
          <wp:positionH relativeFrom="page">
            <wp:posOffset>-191770</wp:posOffset>
          </wp:positionH>
          <wp:positionV relativeFrom="page">
            <wp:posOffset>9253855</wp:posOffset>
          </wp:positionV>
          <wp:extent cx="7773062" cy="1490472"/>
          <wp:effectExtent l="0" t="0" r="0" b="0"/>
          <wp:wrapNone/>
          <wp:docPr id="1138117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1892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3062" cy="1490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735F39" w14:textId="77777777" w:rsidR="00AE15BE" w:rsidRPr="00AE15BE" w:rsidRDefault="00AE15BE" w:rsidP="00FD50BB">
    <w:pPr>
      <w:pStyle w:val="Footer"/>
      <w:rPr>
        <w:rStyle w:val="PageNumber"/>
        <w:color w:val="FFFFFF" w:themeColor="background1"/>
        <w:sz w:val="16"/>
        <w:szCs w:val="16"/>
      </w:rPr>
    </w:pPr>
  </w:p>
  <w:p w14:paraId="1118D471" w14:textId="77777777" w:rsidR="00685DEF" w:rsidRDefault="00A52EAD" w:rsidP="00FD50BB"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DF983AB" wp14:editId="4790D8DC">
              <wp:simplePos x="0" y="0"/>
              <wp:positionH relativeFrom="column">
                <wp:posOffset>-85061</wp:posOffset>
              </wp:positionH>
              <wp:positionV relativeFrom="paragraph">
                <wp:posOffset>353946</wp:posOffset>
              </wp:positionV>
              <wp:extent cx="4253023" cy="283028"/>
              <wp:effectExtent l="0" t="0" r="0" b="0"/>
              <wp:wrapNone/>
              <wp:docPr id="74049251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3023" cy="2830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C2001E" w14:textId="77777777" w:rsidR="009505BF" w:rsidRPr="00DA72C5" w:rsidRDefault="009505BF" w:rsidP="009505BF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 xml:space="preserve">Confidential </w:t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  <w:t>V2025.01</w:t>
                          </w:r>
                        </w:p>
                        <w:p w14:paraId="1D8B59CA" w14:textId="77777777" w:rsidR="00A52EAD" w:rsidRPr="00DA72C5" w:rsidRDefault="00A52EAD" w:rsidP="00C26171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983A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1" type="#_x0000_t202" style="position:absolute;left:0;text-align:left;margin-left:-6.7pt;margin-top:27.85pt;width:334.9pt;height:2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Gz6FgIAACwEAAAOAAAAZHJzL2Uyb0RvYy54bWysU02P2jAQvVfqf7B8LwkBtjQirOiuqCqh&#10;3ZXYas/GsUkkx+PahoT++o6d8KFtT1UvzoxnMh/vPS/uu0aRo7CuBl3Q8SilRGgOZa33Bf3xuv40&#10;p8R5pkumQIuCnoSj98uPHxatyUUGFahSWIJFtMtbU9DKe5MnieOVaJgbgREagxJswzy6dp+UlrVY&#10;vVFJlqZ3SQu2NBa4cA5vH/sgXcb6Ugrun6V0whNVUJzNx9PGcxfOZLlg+d4yU9V8GIP9wxQNqzU2&#10;vZR6ZJ6Rg63/KNXU3IID6UccmgSkrLmIO+A24/TdNtuKGRF3QXCcucDk/l9Z/nTcmhdLfPcVOiQw&#10;ANIalzu8DPt00jbhi5MSjCOEpwtsovOE4+U0m03SbEIJx1g2R3seyiTXv411/puAhgSjoBZpiWix&#10;48b5PvWcEpppWNdKRWqUJm1B7yazNP5wiWBxpbHHddZg+W7XDQvsoDzhXhZ6yp3h6xqbb5jzL8wi&#10;x7gK6tY/4yEVYBMYLEoqsL/+dh/yEXqMUtKiZgrqfh6YFZSo7xpJ+TKeToPIojOdfc7QsbeR3W1E&#10;H5oHQFmO8YUYHs2Q79XZlBaaN5T3KnTFENMcexfUn80H3ysZnwcXq1VMQlkZ5jd6a3goHeAM0L52&#10;b8yaAX+PzD3BWV0sf0dDn9sTsTp4kHXkKADcozrgjpKMLA/PJ2j+1o9Z10e+/A0AAP//AwBQSwME&#10;FAAGAAgAAAAhAPuILJDhAAAACgEAAA8AAABkcnMvZG93bnJldi54bWxMj01PwkAQhu8m/ofNmHiD&#10;XcBWUrolpAkxMXoAuXjbdoe2YT9qd4Hqr3c84XFmnrzzvPl6tIZdcAiddxJmUwEMXe115xoJh4/t&#10;ZAksROW0Mt6hhG8MsC7u73KVaX91O7zsY8MoxIVMSWhj7DPOQ92iVWHqe3R0O/rBqkjj0HA9qCuF&#10;W8PnQqTcqs7Rh1b1WLZYn/ZnK+G13L6rXTW3yx9TvrwdN/3X4TOR8vFh3KyARRzjDYY/fVKHgpwq&#10;f3Y6MCNhMls8ESohSZ6BEZAmKS0qIoVYAC9y/r9C8QsAAP//AwBQSwECLQAUAAYACAAAACEAtoM4&#10;kv4AAADhAQAAEwAAAAAAAAAAAAAAAAAAAAAAW0NvbnRlbnRfVHlwZXNdLnhtbFBLAQItABQABgAI&#10;AAAAIQA4/SH/1gAAAJQBAAALAAAAAAAAAAAAAAAAAC8BAABfcmVscy8ucmVsc1BLAQItABQABgAI&#10;AAAAIQAQCGz6FgIAACwEAAAOAAAAAAAAAAAAAAAAAC4CAABkcnMvZTJvRG9jLnhtbFBLAQItABQA&#10;BgAIAAAAIQD7iCyQ4QAAAAoBAAAPAAAAAAAAAAAAAAAAAHAEAABkcnMvZG93bnJldi54bWxQSwUG&#10;AAAAAAQABADzAAAAfgUAAAAA&#10;" filled="f" stroked="f" strokeweight=".5pt">
              <v:textbox>
                <w:txbxContent>
                  <w:p w14:paraId="30C2001E" w14:textId="77777777" w:rsidR="009505BF" w:rsidRPr="00DA72C5" w:rsidRDefault="009505BF" w:rsidP="009505BF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 xml:space="preserve">Confidential </w:t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  <w:t>V2025.01</w:t>
                    </w:r>
                  </w:p>
                  <w:p w14:paraId="1D8B59CA" w14:textId="77777777" w:rsidR="00A52EAD" w:rsidRPr="00DA72C5" w:rsidRDefault="00A52EAD" w:rsidP="00C26171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  <w:r w:rsidR="00E6548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B9AC9B2" wp14:editId="7C38BBFA">
              <wp:simplePos x="0" y="0"/>
              <wp:positionH relativeFrom="column">
                <wp:posOffset>5153025</wp:posOffset>
              </wp:positionH>
              <wp:positionV relativeFrom="page">
                <wp:posOffset>10230874</wp:posOffset>
              </wp:positionV>
              <wp:extent cx="585470" cy="226695"/>
              <wp:effectExtent l="0" t="0" r="0" b="0"/>
              <wp:wrapThrough wrapText="bothSides">
                <wp:wrapPolygon edited="0">
                  <wp:start x="2343" y="1210"/>
                  <wp:lineTo x="2343" y="18151"/>
                  <wp:lineTo x="18742" y="18151"/>
                  <wp:lineTo x="18742" y="1210"/>
                  <wp:lineTo x="2343" y="1210"/>
                </wp:wrapPolygon>
              </wp:wrapThrough>
              <wp:docPr id="143927993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226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9D8CBD" w14:textId="77777777" w:rsidR="004029E1" w:rsidRPr="00E65488" w:rsidRDefault="00442BC0" w:rsidP="004029E1">
                          <w:pPr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65488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9AC9B2" id="_x0000_s1042" type="#_x0000_t202" style="position:absolute;left:0;text-align:left;margin-left:405.75pt;margin-top:805.6pt;width:46.1pt;height:1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MiUGQ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eR2Mr7BCMfQaDSd3k1ilezys3U+fBegSTRK6pCVBBbb&#10;r3zoU08psZeBZaNUYkYZ0pZ0+nWSpx/OESyuDPa4jBqt0G060lRXa2ygOuB2DnriveXLBmdYMR9e&#10;mEOmcWxUb3jGQyrAXnC0KKnB/frbfcxHAjBKSYvKKan/uWNOUKJ+GKTmbjgeR6klZzy5GaHjriOb&#10;64jZ6QdAcQ7xnViezJgf1MmUDvQ7inwRu2KIGY69SxpO5kPo9YyPhIvFIiWhuCwLK7O2PJaOqEaE&#10;X7t35uyRhoD8PcFJY6z4wEaf2/Ox2AWQTaIq4tyjeoQfhZnIPj6iqPxrP2Vdnvr8NwAAAP//AwBQ&#10;SwMEFAAGAAgAAAAhAMIDNqzkAAAADQEAAA8AAABkcnMvZG93bnJldi54bWxMj8FOwzAMhu9IvENk&#10;JG4sTWGlK02nqdKENMFhYxduaeO1FY1Tmmwre3qyExzt/9Pvz/lyMj074eg6SxLELAKGVFvdUSNh&#10;/7F+SIE5r0ir3hJK+EEHy+L2JleZtmfa4mnnGxZKyGVKQuv9kHHu6haNcjM7IIXsYEejfBjHhutR&#10;nUO56XkcRQk3qqNwoVUDli3WX7ujkbAp1+9qW8UmvfTl69thNXzvP+dS3t9NqxdgHif/B8NVP6hD&#10;EZwqeyTtWC8hFWIe0BAkQsTAArKIHp+BVdfVU7IAXuT8/xfFLwAAAP//AwBQSwECLQAUAAYACAAA&#10;ACEAtoM4kv4AAADhAQAAEwAAAAAAAAAAAAAAAAAAAAAAW0NvbnRlbnRfVHlwZXNdLnhtbFBLAQIt&#10;ABQABgAIAAAAIQA4/SH/1gAAAJQBAAALAAAAAAAAAAAAAAAAAC8BAABfcmVscy8ucmVsc1BLAQIt&#10;ABQABgAIAAAAIQDa5MiUGQIAADIEAAAOAAAAAAAAAAAAAAAAAC4CAABkcnMvZTJvRG9jLnhtbFBL&#10;AQItABQABgAIAAAAIQDCAzas5AAAAA0BAAAPAAAAAAAAAAAAAAAAAHMEAABkcnMvZG93bnJldi54&#10;bWxQSwUGAAAAAAQABADzAAAAhAUAAAAA&#10;" filled="f" stroked="f" strokeweight=".5pt">
              <v:textbox>
                <w:txbxContent>
                  <w:p w14:paraId="569D8CBD" w14:textId="77777777" w:rsidR="004029E1" w:rsidRPr="00E65488" w:rsidRDefault="00442BC0" w:rsidP="004029E1">
                    <w:pPr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\* MERGEFORMAT </w:instrTex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E65488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3BAD" w14:textId="77777777" w:rsidR="00442BC0" w:rsidRDefault="00DA72C5" w:rsidP="00442BC0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B742B85" wp14:editId="60B7C939">
              <wp:simplePos x="0" y="0"/>
              <wp:positionH relativeFrom="column">
                <wp:posOffset>-31898</wp:posOffset>
              </wp:positionH>
              <wp:positionV relativeFrom="paragraph">
                <wp:posOffset>218706</wp:posOffset>
              </wp:positionV>
              <wp:extent cx="4040372" cy="282575"/>
              <wp:effectExtent l="0" t="0" r="0" b="0"/>
              <wp:wrapNone/>
              <wp:docPr id="149120055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0372" cy="282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B7932A" w14:textId="77777777" w:rsidR="009505BF" w:rsidRPr="00DA72C5" w:rsidRDefault="00DA72C5" w:rsidP="009505BF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 xml:space="preserve">Confidential </w:t>
                          </w:r>
                          <w:r w:rsidR="009505BF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 w:rsidR="009505BF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 w:rsidR="009505BF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 w:rsidR="009505BF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 w:rsidR="009505BF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  <w:t>V2025.01</w:t>
                          </w:r>
                        </w:p>
                        <w:p w14:paraId="4F9590BE" w14:textId="77777777" w:rsidR="009505BF" w:rsidRDefault="00DA72C5" w:rsidP="009505BF">
                          <w:pPr>
                            <w:spacing w:line="276" w:lineRule="auto"/>
                            <w:jc w:val="left"/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>J /</w:t>
                          </w: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  <w:t>/</w:t>
                          </w: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742B85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0;text-align:left;margin-left:-2.5pt;margin-top:17.2pt;width:318.15pt;height:2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S3HAIAADM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eTdJLezDJKOMayu2w6m4YyyeVvY53/JqAhwSioRVoi&#10;Wuywdr5PPaWEZhpWtVKRGqVJW9Dbm2kafzhHsLjS2OMya7B8t+1IXeIUpz22UB5xPQs9887wVY0z&#10;rJnzr8wi1bgRyte/4CEVYC8YLEoqsL/+dh/ykQGMUtKidArqfu6ZFZSo7xq5uR9PJkFr0ZlMZxk6&#10;9jqyvY7offMIqM4xPhTDoxnyvTqZ0kLzjipfhq4YYppj74L6k/noe0HjK+FiuYxJqC7D/FpvDA+l&#10;A6oB4bfunVkz0OCRwGc4iYzlH9joc3s+lnsPso5UBZx7VAf4UZmR7OEVBelf+zHr8tYXvwEAAP//&#10;AwBQSwMEFAAGAAgAAAAhAEJbdq7hAAAACAEAAA8AAABkcnMvZG93bnJldi54bWxMj0FPwkAUhO8m&#10;/ofNM/EGWyhgrd0S0oSYGDmAXLy9dh9tY/dt7S5Q/fWuJz1OZjLzTbYeTScuNLjWsoLZNAJBXFnd&#10;cq3g+LadJCCcR9bYWSYFX+Rgnd/eZJhqe+U9XQ6+FqGEXYoKGu/7VEpXNWTQTW1PHLyTHQz6IIda&#10;6gGvodx0ch5FK2mw5bDQYE9FQ9XH4WwUvBTbHe7LuUm+u+L59bTpP4/vS6Xu78bNEwhPo/8Lwy9+&#10;QIc8MJX2zNqJTsFkGa54BfFiASL4q3gWgygVPCSPIPNM/j+Q/wAAAP//AwBQSwECLQAUAAYACAAA&#10;ACEAtoM4kv4AAADhAQAAEwAAAAAAAAAAAAAAAAAAAAAAW0NvbnRlbnRfVHlwZXNdLnhtbFBLAQIt&#10;ABQABgAIAAAAIQA4/SH/1gAAAJQBAAALAAAAAAAAAAAAAAAAAC8BAABfcmVscy8ucmVsc1BLAQIt&#10;ABQABgAIAAAAIQCSJpS3HAIAADMEAAAOAAAAAAAAAAAAAAAAAC4CAABkcnMvZTJvRG9jLnhtbFBL&#10;AQItABQABgAIAAAAIQBCW3au4QAAAAgBAAAPAAAAAAAAAAAAAAAAAHYEAABkcnMvZG93bnJldi54&#10;bWxQSwUGAAAAAAQABADzAAAAhAUAAAAA&#10;" filled="f" stroked="f" strokeweight=".5pt">
              <v:textbox>
                <w:txbxContent>
                  <w:p w14:paraId="5AB7932A" w14:textId="77777777" w:rsidR="009505BF" w:rsidRPr="00DA72C5" w:rsidRDefault="00DA72C5" w:rsidP="009505BF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 xml:space="preserve">Confidential </w:t>
                    </w:r>
                    <w:r w:rsidR="009505BF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 w:rsidR="009505BF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 w:rsidR="009505BF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 w:rsidR="009505BF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 w:rsidR="009505BF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  <w:t>V2025.01</w:t>
                    </w:r>
                  </w:p>
                  <w:p w14:paraId="4F9590BE" w14:textId="77777777" w:rsidR="009505BF" w:rsidRDefault="00DA72C5" w:rsidP="009505BF">
                    <w:pPr>
                      <w:spacing w:line="276" w:lineRule="auto"/>
                      <w:jc w:val="left"/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>J /</w:t>
                    </w: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  <w:t>/</w:t>
                    </w: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260EE51" wp14:editId="2594FBC3">
              <wp:simplePos x="0" y="0"/>
              <wp:positionH relativeFrom="column">
                <wp:posOffset>5132705</wp:posOffset>
              </wp:positionH>
              <wp:positionV relativeFrom="page">
                <wp:posOffset>10223615</wp:posOffset>
              </wp:positionV>
              <wp:extent cx="585470" cy="215900"/>
              <wp:effectExtent l="0" t="0" r="0" b="0"/>
              <wp:wrapThrough wrapText="bothSides">
                <wp:wrapPolygon edited="0">
                  <wp:start x="2343" y="1271"/>
                  <wp:lineTo x="2811" y="19059"/>
                  <wp:lineTo x="18742" y="19059"/>
                  <wp:lineTo x="18742" y="1271"/>
                  <wp:lineTo x="2343" y="1271"/>
                </wp:wrapPolygon>
              </wp:wrapThrough>
              <wp:docPr id="42229342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215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62A6B9" w14:textId="77777777" w:rsidR="00DA72C5" w:rsidRPr="00E65488" w:rsidRDefault="00DA72C5" w:rsidP="00DA72C5">
                          <w:pPr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65488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60EE51" id="_x0000_s1044" type="#_x0000_t202" style="position:absolute;left:0;text-align:left;margin-left:404.15pt;margin-top:805pt;width:46.1pt;height:1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f/GwIAADI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I6Xk/vJ+A49HF2j4eQhT7Bm58fW+fBNgCbRKKlDVhJYbLf0&#10;AQti6DEk1jKwaJRKzChD2pLe3kzy9ODkwRfK4MNzq9EK3bojTVXSm+MYa6j2OJ2Dnnhv+aLBHpbM&#10;hzfmkGlsG9UbXnGRCrAWHCxKanC//nYf45EA9FLSonJK6n9umROUqO8GqXkYjsdRaukwntyN8OAu&#10;PetLj9nqJ0BxDvGfWJ7MGB/U0ZQO9AeKfB6roosZjrVLGo7mU+j1jJ+Ei/k8BaG4LAtLs7I8po6o&#10;RoTfuw/m7IGGgPy9wFFjrPjERh/b8zHfBpBNoiri3KN6gB+FmRg8fKKo/Mtzijp/9dlvAAAA//8D&#10;AFBLAwQUAAYACAAAACEA27jWk+MAAAANAQAADwAAAGRycy9kb3ducmV2LnhtbEyPwU7DMBBE70j8&#10;g7VI3Kjd0lYhxKmqSBUSgkNLL9w2sZtExOsQu23g69meynFnnmZnstXoOnGyQ2g9aZhOFAhLlTct&#10;1Rr2H5uHBESISAY7T1bDjw2wym9vMkyNP9PWnnaxFhxCIUUNTYx9KmWoGuswTHxvib2DHxxGPoda&#10;mgHPHO46OVNqKR22xB8a7G3R2Oprd3QaXovNO27LmUt+u+Ll7bDuv/efC63v78b1M4hox3iF4VKf&#10;q0POnUp/JBNEpyFRySOjbCynilcx8qTUAkR5keZzBTLP5P8V+R8AAAD//wMAUEsBAi0AFAAGAAgA&#10;AAAhALaDOJL+AAAA4QEAABMAAAAAAAAAAAAAAAAAAAAAAFtDb250ZW50X1R5cGVzXS54bWxQSwEC&#10;LQAUAAYACAAAACEAOP0h/9YAAACUAQAACwAAAAAAAAAAAAAAAAAvAQAAX3JlbHMvLnJlbHNQSwEC&#10;LQAUAAYACAAAACEAhWIH/xsCAAAyBAAADgAAAAAAAAAAAAAAAAAuAgAAZHJzL2Uyb0RvYy54bWxQ&#10;SwECLQAUAAYACAAAACEA27jWk+MAAAANAQAADwAAAAAAAAAAAAAAAAB1BAAAZHJzL2Rvd25yZXYu&#10;eG1sUEsFBgAAAAAEAAQA8wAAAIUFAAAAAA==&#10;" filled="f" stroked="f" strokeweight=".5pt">
              <v:textbox>
                <w:txbxContent>
                  <w:p w14:paraId="7362A6B9" w14:textId="77777777" w:rsidR="00DA72C5" w:rsidRPr="00E65488" w:rsidRDefault="00DA72C5" w:rsidP="00DA72C5">
                    <w:pPr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\* MERGEFORMAT </w:instrTex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E65488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42BC0" w:rsidRPr="009C1FFC">
      <w:rPr>
        <w:noProof/>
      </w:rPr>
      <w:drawing>
        <wp:anchor distT="0" distB="0" distL="114300" distR="114300" simplePos="0" relativeHeight="251682816" behindDoc="1" locked="0" layoutInCell="1" allowOverlap="1" wp14:anchorId="4D79502E" wp14:editId="743CC5C0">
          <wp:simplePos x="0" y="0"/>
          <wp:positionH relativeFrom="margin">
            <wp:posOffset>-914400</wp:posOffset>
          </wp:positionH>
          <wp:positionV relativeFrom="margin">
            <wp:posOffset>8310880</wp:posOffset>
          </wp:positionV>
          <wp:extent cx="7544771" cy="1463040"/>
          <wp:effectExtent l="0" t="0" r="0" b="0"/>
          <wp:wrapNone/>
          <wp:docPr id="8511479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1892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4771" cy="1463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1D7B" w14:textId="77777777" w:rsidR="00E75390" w:rsidRDefault="00E75390" w:rsidP="00FD50BB">
      <w:r>
        <w:separator/>
      </w:r>
    </w:p>
    <w:p w14:paraId="5FDEB247" w14:textId="77777777" w:rsidR="00E75390" w:rsidRDefault="00E75390" w:rsidP="00FD50BB"/>
  </w:footnote>
  <w:footnote w:type="continuationSeparator" w:id="0">
    <w:p w14:paraId="6CBE80AD" w14:textId="77777777" w:rsidR="00E75390" w:rsidRDefault="00E75390" w:rsidP="00FD50BB">
      <w:r>
        <w:continuationSeparator/>
      </w:r>
    </w:p>
    <w:p w14:paraId="635B5EA9" w14:textId="77777777" w:rsidR="00E75390" w:rsidRDefault="00E75390" w:rsidP="00FD50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CA4A" w14:textId="77777777" w:rsidR="00EB72D0" w:rsidRDefault="00442BC0" w:rsidP="00FD50BB">
    <w:r>
      <w:rPr>
        <w:noProof/>
      </w:rPr>
      <w:drawing>
        <wp:anchor distT="0" distB="0" distL="114300" distR="114300" simplePos="0" relativeHeight="251688960" behindDoc="1" locked="0" layoutInCell="1" allowOverlap="1" wp14:anchorId="10FADFF9" wp14:editId="1AABCA67">
          <wp:simplePos x="0" y="0"/>
          <wp:positionH relativeFrom="column">
            <wp:posOffset>4838700</wp:posOffset>
          </wp:positionH>
          <wp:positionV relativeFrom="paragraph">
            <wp:posOffset>-119380</wp:posOffset>
          </wp:positionV>
          <wp:extent cx="1340068" cy="503046"/>
          <wp:effectExtent l="0" t="0" r="0" b="0"/>
          <wp:wrapSquare wrapText="bothSides"/>
          <wp:docPr id="570970473" name="Picture 2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793158" name="Picture 2" descr="A blue and black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0068" cy="5030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336B12" w14:textId="77777777" w:rsidR="00685DEF" w:rsidRDefault="00685DEF" w:rsidP="00FD50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3D Diamond"/>
      </v:shape>
    </w:pict>
  </w:numPicBullet>
  <w:numPicBullet w:numPicBulletId="1">
    <w:pict>
      <v:shape id="_x0000_i1026" type="#_x0000_t75" style="width:7.8pt;height:7.8pt" o:bullet="t">
        <v:imagedata r:id="rId2" o:title="Stained Glass Ball"/>
      </v:shape>
    </w:pict>
  </w:numPicBullet>
  <w:abstractNum w:abstractNumId="0" w15:restartNumberingAfterBreak="0">
    <w:nsid w:val="00810C54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B56A0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6D62DD"/>
    <w:multiLevelType w:val="hybridMultilevel"/>
    <w:tmpl w:val="0942868C"/>
    <w:lvl w:ilvl="0" w:tplc="C868FCA6">
      <w:start w:val="1"/>
      <w:numFmt w:val="lowerRoman"/>
      <w:pStyle w:val="Heading6"/>
      <w:lvlText w:val="%1."/>
      <w:lvlJc w:val="right"/>
      <w:pPr>
        <w:ind w:left="5760" w:hanging="360"/>
      </w:pPr>
    </w:lvl>
    <w:lvl w:ilvl="1" w:tplc="08090019" w:tentative="1">
      <w:start w:val="1"/>
      <w:numFmt w:val="lowerLetter"/>
      <w:lvlText w:val="%2."/>
      <w:lvlJc w:val="left"/>
      <w:pPr>
        <w:ind w:left="6480" w:hanging="360"/>
      </w:pPr>
    </w:lvl>
    <w:lvl w:ilvl="2" w:tplc="0809001B" w:tentative="1">
      <w:start w:val="1"/>
      <w:numFmt w:val="lowerRoman"/>
      <w:lvlText w:val="%3."/>
      <w:lvlJc w:val="right"/>
      <w:pPr>
        <w:ind w:left="7200" w:hanging="180"/>
      </w:pPr>
    </w:lvl>
    <w:lvl w:ilvl="3" w:tplc="0809000F" w:tentative="1">
      <w:start w:val="1"/>
      <w:numFmt w:val="decimal"/>
      <w:lvlText w:val="%4."/>
      <w:lvlJc w:val="left"/>
      <w:pPr>
        <w:ind w:left="7920" w:hanging="360"/>
      </w:pPr>
    </w:lvl>
    <w:lvl w:ilvl="4" w:tplc="08090019" w:tentative="1">
      <w:start w:val="1"/>
      <w:numFmt w:val="lowerLetter"/>
      <w:lvlText w:val="%5."/>
      <w:lvlJc w:val="left"/>
      <w:pPr>
        <w:ind w:left="8640" w:hanging="360"/>
      </w:pPr>
    </w:lvl>
    <w:lvl w:ilvl="5" w:tplc="0809001B" w:tentative="1">
      <w:start w:val="1"/>
      <w:numFmt w:val="lowerRoman"/>
      <w:lvlText w:val="%6."/>
      <w:lvlJc w:val="right"/>
      <w:pPr>
        <w:ind w:left="9360" w:hanging="180"/>
      </w:pPr>
    </w:lvl>
    <w:lvl w:ilvl="6" w:tplc="0809000F" w:tentative="1">
      <w:start w:val="1"/>
      <w:numFmt w:val="decimal"/>
      <w:lvlText w:val="%7."/>
      <w:lvlJc w:val="left"/>
      <w:pPr>
        <w:ind w:left="10080" w:hanging="360"/>
      </w:pPr>
    </w:lvl>
    <w:lvl w:ilvl="7" w:tplc="08090019" w:tentative="1">
      <w:start w:val="1"/>
      <w:numFmt w:val="lowerLetter"/>
      <w:lvlText w:val="%8."/>
      <w:lvlJc w:val="left"/>
      <w:pPr>
        <w:ind w:left="10800" w:hanging="360"/>
      </w:pPr>
    </w:lvl>
    <w:lvl w:ilvl="8" w:tplc="08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3" w15:restartNumberingAfterBreak="0">
    <w:nsid w:val="018F0316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626550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3D520EC"/>
    <w:multiLevelType w:val="multilevel"/>
    <w:tmpl w:val="B2F60FD2"/>
    <w:lvl w:ilvl="0">
      <w:start w:val="1"/>
      <w:numFmt w:val="decimal"/>
      <w:pStyle w:val="DSLevel1"/>
      <w:isLgl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pStyle w:val="DSLevel2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DSLevel3"/>
      <w:lvlText w:val="%1.%2.%3"/>
      <w:lvlJc w:val="left"/>
      <w:pPr>
        <w:tabs>
          <w:tab w:val="num" w:pos="1651"/>
        </w:tabs>
        <w:ind w:left="907" w:hanging="787"/>
      </w:pPr>
      <w:rPr>
        <w:rFonts w:hint="default"/>
        <w:b w:val="0"/>
      </w:rPr>
    </w:lvl>
    <w:lvl w:ilvl="3">
      <w:start w:val="1"/>
      <w:numFmt w:val="decimal"/>
      <w:pStyle w:val="DSLevel4"/>
      <w:lvlText w:val="%1.%2.%3.%4"/>
      <w:lvlJc w:val="left"/>
      <w:pPr>
        <w:tabs>
          <w:tab w:val="num" w:pos="2041"/>
        </w:tabs>
        <w:ind w:left="2041" w:hanging="20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2"/>
        </w:tabs>
        <w:ind w:left="2552" w:hanging="25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62"/>
        </w:tabs>
        <w:ind w:left="3062" w:hanging="306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72"/>
        </w:tabs>
        <w:ind w:left="3572" w:hanging="357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82"/>
        </w:tabs>
        <w:ind w:left="4082" w:hanging="408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93"/>
        </w:tabs>
        <w:ind w:left="4593" w:hanging="4593"/>
      </w:pPr>
      <w:rPr>
        <w:rFonts w:hint="default"/>
      </w:rPr>
    </w:lvl>
  </w:abstractNum>
  <w:abstractNum w:abstractNumId="6" w15:restartNumberingAfterBreak="0">
    <w:nsid w:val="03E80D44"/>
    <w:multiLevelType w:val="multilevel"/>
    <w:tmpl w:val="14F45C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none"/>
      <w:lvlText w:val="4.4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4DA4B72"/>
    <w:multiLevelType w:val="multilevel"/>
    <w:tmpl w:val="9D487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50D62D7"/>
    <w:multiLevelType w:val="hybridMultilevel"/>
    <w:tmpl w:val="18FAA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5C503E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58B4D2A"/>
    <w:multiLevelType w:val="hybridMultilevel"/>
    <w:tmpl w:val="7A2A259A"/>
    <w:lvl w:ilvl="0" w:tplc="F5F08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CF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6D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85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B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89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00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03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48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9023C2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1A54B2"/>
    <w:multiLevelType w:val="multilevel"/>
    <w:tmpl w:val="F60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7033D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7404637"/>
    <w:multiLevelType w:val="multilevel"/>
    <w:tmpl w:val="3E48A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07852E82"/>
    <w:multiLevelType w:val="multilevel"/>
    <w:tmpl w:val="D3ECB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7920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7D366A1"/>
    <w:multiLevelType w:val="multilevel"/>
    <w:tmpl w:val="C28AD18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08600B16"/>
    <w:multiLevelType w:val="multilevel"/>
    <w:tmpl w:val="BEA08F4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C2D5957"/>
    <w:multiLevelType w:val="multilevel"/>
    <w:tmpl w:val="523428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0C793844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E2E29EA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E544D08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01A5F7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115599FE"/>
    <w:multiLevelType w:val="hybridMultilevel"/>
    <w:tmpl w:val="B6FC987C"/>
    <w:lvl w:ilvl="0" w:tplc="5B066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8E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A8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21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0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83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88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24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6D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4A5ADB"/>
    <w:multiLevelType w:val="multilevel"/>
    <w:tmpl w:val="F47CB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2725580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2BF6E3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48D10D1"/>
    <w:multiLevelType w:val="multilevel"/>
    <w:tmpl w:val="8A9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AC47A7"/>
    <w:multiLevelType w:val="multilevel"/>
    <w:tmpl w:val="B3623DE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15115D31"/>
    <w:multiLevelType w:val="multilevel"/>
    <w:tmpl w:val="CBF62A3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1" w15:restartNumberingAfterBreak="0">
    <w:nsid w:val="15422BE1"/>
    <w:multiLevelType w:val="multilevel"/>
    <w:tmpl w:val="2C4259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167E097C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16BB45B6"/>
    <w:multiLevelType w:val="multilevel"/>
    <w:tmpl w:val="9000F10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16F85769"/>
    <w:multiLevelType w:val="multilevel"/>
    <w:tmpl w:val="D6867310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179853B0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7D63371"/>
    <w:multiLevelType w:val="multilevel"/>
    <w:tmpl w:val="8710D960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1A904DAA"/>
    <w:multiLevelType w:val="multilevel"/>
    <w:tmpl w:val="D76CCE52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49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38" w15:restartNumberingAfterBreak="0">
    <w:nsid w:val="1C245026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E1004A5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E3C28F3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0530CA"/>
    <w:multiLevelType w:val="multilevel"/>
    <w:tmpl w:val="A4142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1F3D1076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07E3C0F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0C96459"/>
    <w:multiLevelType w:val="multilevel"/>
    <w:tmpl w:val="DA7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0D1872E"/>
    <w:multiLevelType w:val="hybridMultilevel"/>
    <w:tmpl w:val="E9E8F7D0"/>
    <w:lvl w:ilvl="0" w:tplc="6FF68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D67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2F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3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CF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E6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6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6A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2B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7C5866"/>
    <w:multiLevelType w:val="multilevel"/>
    <w:tmpl w:val="816EFFB0"/>
    <w:lvl w:ilvl="0">
      <w:start w:val="2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7" w15:restartNumberingAfterBreak="0">
    <w:nsid w:val="22CC2B43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33F7046"/>
    <w:multiLevelType w:val="multilevel"/>
    <w:tmpl w:val="8710D960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25712B42"/>
    <w:multiLevelType w:val="multilevel"/>
    <w:tmpl w:val="737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D479FE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618120B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6A415BD"/>
    <w:multiLevelType w:val="multilevel"/>
    <w:tmpl w:val="0409001D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26D61C27"/>
    <w:multiLevelType w:val="multilevel"/>
    <w:tmpl w:val="836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8836F11"/>
    <w:multiLevelType w:val="multilevel"/>
    <w:tmpl w:val="8EC4991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5" w15:restartNumberingAfterBreak="0">
    <w:nsid w:val="29043BD8"/>
    <w:multiLevelType w:val="multilevel"/>
    <w:tmpl w:val="CD0E21F4"/>
    <w:lvl w:ilvl="0">
      <w:start w:val="1"/>
      <w:numFmt w:val="lowerLetter"/>
      <w:lvlText w:val="%1)"/>
      <w:lvlJc w:val="left"/>
      <w:pPr>
        <w:ind w:left="1584" w:hanging="360"/>
      </w:p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</w:lvl>
    <w:lvl w:ilvl="3">
      <w:start w:val="1"/>
      <w:numFmt w:val="decimal"/>
      <w:lvlText w:val="%1.%2.%3.%4."/>
      <w:lvlJc w:val="left"/>
      <w:pPr>
        <w:ind w:left="2952" w:hanging="648"/>
      </w:pPr>
    </w:lvl>
    <w:lvl w:ilvl="4">
      <w:start w:val="1"/>
      <w:numFmt w:val="decimal"/>
      <w:lvlText w:val="%1.%2.%3.%4.%5."/>
      <w:lvlJc w:val="left"/>
      <w:pPr>
        <w:ind w:left="3456" w:hanging="792"/>
      </w:pPr>
    </w:lvl>
    <w:lvl w:ilvl="5">
      <w:start w:val="1"/>
      <w:numFmt w:val="decimal"/>
      <w:lvlText w:val="%1.%2.%3.%4.%5.%6."/>
      <w:lvlJc w:val="left"/>
      <w:pPr>
        <w:ind w:left="3960" w:hanging="936"/>
      </w:p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56" w15:restartNumberingAfterBreak="0">
    <w:nsid w:val="291B1D54"/>
    <w:multiLevelType w:val="multilevel"/>
    <w:tmpl w:val="8EC49918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7" w15:restartNumberingAfterBreak="0">
    <w:nsid w:val="297531A1"/>
    <w:multiLevelType w:val="multilevel"/>
    <w:tmpl w:val="463E04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2A5E05C4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2B092183"/>
    <w:multiLevelType w:val="multilevel"/>
    <w:tmpl w:val="9F7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4D6906"/>
    <w:multiLevelType w:val="multilevel"/>
    <w:tmpl w:val="BEA08F4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C322785"/>
    <w:multiLevelType w:val="multilevel"/>
    <w:tmpl w:val="89503510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62" w15:restartNumberingAfterBreak="0">
    <w:nsid w:val="2C324048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C6E20E8"/>
    <w:multiLevelType w:val="multilevel"/>
    <w:tmpl w:val="0809001F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2CE16C6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58017B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0229289"/>
    <w:multiLevelType w:val="hybridMultilevel"/>
    <w:tmpl w:val="A0C2A54E"/>
    <w:lvl w:ilvl="0" w:tplc="440A9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A9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4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A7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69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321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AD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4E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81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03472AD"/>
    <w:multiLevelType w:val="multilevel"/>
    <w:tmpl w:val="348E9C3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8" w15:restartNumberingAfterBreak="0">
    <w:nsid w:val="30C11567"/>
    <w:multiLevelType w:val="multilevel"/>
    <w:tmpl w:val="0809001F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31E8531E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3586CAF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368534F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46822B9"/>
    <w:multiLevelType w:val="hybridMultilevel"/>
    <w:tmpl w:val="91C24582"/>
    <w:lvl w:ilvl="0" w:tplc="DD6A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4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41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A5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3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A1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AD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88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2A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48D30DA"/>
    <w:multiLevelType w:val="multilevel"/>
    <w:tmpl w:val="B2FE278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352C1414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53149AD"/>
    <w:multiLevelType w:val="multilevel"/>
    <w:tmpl w:val="40767D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76" w15:restartNumberingAfterBreak="0">
    <w:nsid w:val="35471E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365E72BE"/>
    <w:multiLevelType w:val="multilevel"/>
    <w:tmpl w:val="4F54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A8C971"/>
    <w:multiLevelType w:val="hybridMultilevel"/>
    <w:tmpl w:val="F1587F6E"/>
    <w:lvl w:ilvl="0" w:tplc="16D43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EB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E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40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8A4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61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46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21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8E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7946E7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F160C1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3991208C"/>
    <w:multiLevelType w:val="multilevel"/>
    <w:tmpl w:val="14F45C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none"/>
      <w:lvlText w:val="4.4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39BF1A60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3A045A4B"/>
    <w:multiLevelType w:val="multilevel"/>
    <w:tmpl w:val="523428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4" w15:restartNumberingAfterBreak="0">
    <w:nsid w:val="3B0E403A"/>
    <w:multiLevelType w:val="multilevel"/>
    <w:tmpl w:val="B02C3AC6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3BD523FB"/>
    <w:multiLevelType w:val="multilevel"/>
    <w:tmpl w:val="B2FE278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406A7035"/>
    <w:multiLevelType w:val="multilevel"/>
    <w:tmpl w:val="DCC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0A23F4B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0C5DFD7"/>
    <w:multiLevelType w:val="hybridMultilevel"/>
    <w:tmpl w:val="87345F78"/>
    <w:lvl w:ilvl="0" w:tplc="028C2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4F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CC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88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86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A6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AD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20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0C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0D02C04"/>
    <w:multiLevelType w:val="multilevel"/>
    <w:tmpl w:val="BEA08F4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46A69F7"/>
    <w:multiLevelType w:val="multilevel"/>
    <w:tmpl w:val="23DE6A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1" w15:restartNumberingAfterBreak="0">
    <w:nsid w:val="470B4689"/>
    <w:multiLevelType w:val="multilevel"/>
    <w:tmpl w:val="3E9E81B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2" w15:restartNumberingAfterBreak="0">
    <w:nsid w:val="474D2508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8FD586F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9BB56C5"/>
    <w:multiLevelType w:val="multilevel"/>
    <w:tmpl w:val="5E58D7F0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decimal"/>
      <w:lvlText w:val="%1.%2."/>
      <w:lvlJc w:val="left"/>
      <w:pPr>
        <w:ind w:left="3312" w:hanging="432"/>
      </w:pPr>
    </w:lvl>
    <w:lvl w:ilvl="2">
      <w:start w:val="1"/>
      <w:numFmt w:val="decimal"/>
      <w:lvlText w:val="%1.%2.%3."/>
      <w:lvlJc w:val="left"/>
      <w:pPr>
        <w:ind w:left="3744" w:hanging="504"/>
      </w:pPr>
    </w:lvl>
    <w:lvl w:ilvl="3">
      <w:start w:val="1"/>
      <w:numFmt w:val="decimal"/>
      <w:pStyle w:val="Heading4"/>
      <w:lvlText w:val="%1.%2.%3.%4."/>
      <w:lvlJc w:val="left"/>
      <w:pPr>
        <w:ind w:left="4248" w:hanging="648"/>
      </w:pPr>
    </w:lvl>
    <w:lvl w:ilvl="4">
      <w:start w:val="1"/>
      <w:numFmt w:val="decimal"/>
      <w:lvlText w:val="%1.%2.%3.%4.%5."/>
      <w:lvlJc w:val="left"/>
      <w:pPr>
        <w:ind w:left="4752" w:hanging="792"/>
      </w:pPr>
    </w:lvl>
    <w:lvl w:ilvl="5">
      <w:start w:val="1"/>
      <w:numFmt w:val="decimal"/>
      <w:lvlText w:val="%1.%2.%3.%4.%5.%6."/>
      <w:lvlJc w:val="left"/>
      <w:pPr>
        <w:ind w:left="5256" w:hanging="936"/>
      </w:pPr>
    </w:lvl>
    <w:lvl w:ilvl="6">
      <w:start w:val="1"/>
      <w:numFmt w:val="decimal"/>
      <w:lvlText w:val="%1.%2.%3.%4.%5.%6.%7."/>
      <w:lvlJc w:val="left"/>
      <w:pPr>
        <w:ind w:left="5760" w:hanging="1080"/>
      </w:pPr>
    </w:lvl>
    <w:lvl w:ilvl="7">
      <w:start w:val="1"/>
      <w:numFmt w:val="decimal"/>
      <w:lvlText w:val="%1.%2.%3.%4.%5.%6.%7.%8."/>
      <w:lvlJc w:val="left"/>
      <w:pPr>
        <w:ind w:left="6264" w:hanging="1224"/>
      </w:pPr>
    </w:lvl>
    <w:lvl w:ilvl="8">
      <w:start w:val="1"/>
      <w:numFmt w:val="decimal"/>
      <w:lvlText w:val="%1.%2.%3.%4.%5.%6.%7.%8.%9."/>
      <w:lvlJc w:val="left"/>
      <w:pPr>
        <w:ind w:left="6840" w:hanging="1440"/>
      </w:pPr>
    </w:lvl>
  </w:abstractNum>
  <w:abstractNum w:abstractNumId="95" w15:restartNumberingAfterBreak="0">
    <w:nsid w:val="4A9D30FA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B914B24"/>
    <w:multiLevelType w:val="multilevel"/>
    <w:tmpl w:val="BEA08F4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BC10110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BE60199"/>
    <w:multiLevelType w:val="multilevel"/>
    <w:tmpl w:val="AE1295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" w15:restartNumberingAfterBreak="0">
    <w:nsid w:val="4C0A5BCB"/>
    <w:multiLevelType w:val="multilevel"/>
    <w:tmpl w:val="BEA08F4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D6C6EF7"/>
    <w:multiLevelType w:val="multilevel"/>
    <w:tmpl w:val="0809001F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4FCF7A30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12F222A"/>
    <w:multiLevelType w:val="hybridMultilevel"/>
    <w:tmpl w:val="EE42214C"/>
    <w:lvl w:ilvl="0" w:tplc="C93EC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6F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E8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6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06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EA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EC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E9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723122"/>
    <w:multiLevelType w:val="multilevel"/>
    <w:tmpl w:val="9A205372"/>
    <w:lvl w:ilvl="0">
      <w:start w:val="2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104" w15:restartNumberingAfterBreak="0">
    <w:nsid w:val="52930DE0"/>
    <w:multiLevelType w:val="multilevel"/>
    <w:tmpl w:val="84B6C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color w:val="274477" w:themeColor="text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5" w15:restartNumberingAfterBreak="0">
    <w:nsid w:val="52BE100C"/>
    <w:multiLevelType w:val="multilevel"/>
    <w:tmpl w:val="F47CB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6" w15:restartNumberingAfterBreak="0">
    <w:nsid w:val="52C16E94"/>
    <w:multiLevelType w:val="multilevel"/>
    <w:tmpl w:val="C44087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53620D4F"/>
    <w:multiLevelType w:val="hybridMultilevel"/>
    <w:tmpl w:val="F1AABFB8"/>
    <w:lvl w:ilvl="0" w:tplc="A734DF4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3A642A8"/>
    <w:multiLevelType w:val="multilevel"/>
    <w:tmpl w:val="F81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9F4CFA"/>
    <w:multiLevelType w:val="multilevel"/>
    <w:tmpl w:val="BEA08F44"/>
    <w:lvl w:ilvl="0">
      <w:start w:val="2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0" w15:restartNumberingAfterBreak="0">
    <w:nsid w:val="56A36CC5"/>
    <w:multiLevelType w:val="multilevel"/>
    <w:tmpl w:val="511E5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1" w15:restartNumberingAfterBreak="0">
    <w:nsid w:val="57A80D4A"/>
    <w:multiLevelType w:val="multilevel"/>
    <w:tmpl w:val="0F6288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2" w15:restartNumberingAfterBreak="0">
    <w:nsid w:val="580F013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95973BE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99F65B6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5A8A2D03"/>
    <w:multiLevelType w:val="multilevel"/>
    <w:tmpl w:val="866C53B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pStyle w:val="Heading3"/>
      <w:isLgl/>
      <w:lvlText w:val="%1.%2.%3."/>
      <w:lvlJc w:val="left"/>
      <w:pPr>
        <w:ind w:left="1440" w:hanging="1080"/>
      </w:pPr>
      <w:rPr>
        <w:color w:val="274477" w:themeColor="text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6" w15:restartNumberingAfterBreak="0">
    <w:nsid w:val="5AF07468"/>
    <w:multiLevelType w:val="hybridMultilevel"/>
    <w:tmpl w:val="14E2A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BC25BAF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C02060C"/>
    <w:multiLevelType w:val="multilevel"/>
    <w:tmpl w:val="773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E5F2E38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1DD2F40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36C6414"/>
    <w:multiLevelType w:val="multilevel"/>
    <w:tmpl w:val="45486C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2" w15:restartNumberingAfterBreak="0">
    <w:nsid w:val="63A9264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3CD0CEF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54A0B86"/>
    <w:multiLevelType w:val="multilevel"/>
    <w:tmpl w:val="3E48A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5" w15:restartNumberingAfterBreak="0">
    <w:nsid w:val="65A6609E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7445DAC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7766407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67823013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68276DC2"/>
    <w:multiLevelType w:val="multilevel"/>
    <w:tmpl w:val="0409001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6AFC0E53"/>
    <w:multiLevelType w:val="multilevel"/>
    <w:tmpl w:val="C28AD18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1" w15:restartNumberingAfterBreak="0">
    <w:nsid w:val="6D0413E4"/>
    <w:multiLevelType w:val="multilevel"/>
    <w:tmpl w:val="DAD0F8E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2" w15:restartNumberingAfterBreak="0">
    <w:nsid w:val="707E61A5"/>
    <w:multiLevelType w:val="multilevel"/>
    <w:tmpl w:val="49DE2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3" w15:restartNumberingAfterBreak="0">
    <w:nsid w:val="70EC62A4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1593F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5" w15:restartNumberingAfterBreak="0">
    <w:nsid w:val="71AB711D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72480A5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3E60A22"/>
    <w:multiLevelType w:val="multilevel"/>
    <w:tmpl w:val="2F6EDCCA"/>
    <w:lvl w:ilvl="0">
      <w:start w:val="1"/>
      <w:numFmt w:val="decimal"/>
      <w:pStyle w:val="WerksmansAnnex1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WerksmansAnnex2"/>
      <w:lvlText w:val="%1.%2"/>
      <w:lvlJc w:val="left"/>
      <w:pPr>
        <w:tabs>
          <w:tab w:val="num" w:pos="1021"/>
        </w:tabs>
        <w:ind w:left="1021" w:hanging="1021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WerksmansAnnex3"/>
      <w:lvlText w:val="%1.%2.%3"/>
      <w:lvlJc w:val="left"/>
      <w:pPr>
        <w:tabs>
          <w:tab w:val="num" w:pos="1531"/>
        </w:tabs>
        <w:ind w:left="1531" w:hanging="1531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pStyle w:val="WerksmansAnnex4"/>
      <w:lvlText w:val="%1.%2.%3.%4"/>
      <w:lvlJc w:val="left"/>
      <w:pPr>
        <w:tabs>
          <w:tab w:val="num" w:pos="2041"/>
        </w:tabs>
        <w:ind w:left="2041" w:hanging="2041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decimal"/>
      <w:pStyle w:val="WerksmansAnnex5"/>
      <w:lvlText w:val="%1.%2.%3.%4.%5"/>
      <w:lvlJc w:val="left"/>
      <w:pPr>
        <w:tabs>
          <w:tab w:val="num" w:pos="2552"/>
        </w:tabs>
        <w:ind w:left="2552" w:hanging="2552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pStyle w:val="WerksmansAnnex6"/>
      <w:lvlText w:val="%1.%2.%3.%4.%5.%6"/>
      <w:lvlJc w:val="left"/>
      <w:pPr>
        <w:tabs>
          <w:tab w:val="num" w:pos="3062"/>
        </w:tabs>
        <w:ind w:left="3062" w:hanging="3062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decimal"/>
      <w:pStyle w:val="WerksmansAnnex7"/>
      <w:lvlText w:val="%1.%2.%3.%4.%5.%6.%7"/>
      <w:lvlJc w:val="left"/>
      <w:pPr>
        <w:tabs>
          <w:tab w:val="num" w:pos="3572"/>
        </w:tabs>
        <w:ind w:left="3572" w:hanging="3572"/>
      </w:pPr>
      <w:rPr>
        <w:rFonts w:ascii="Arial" w:hAnsi="Arial" w:hint="default"/>
        <w:b w:val="0"/>
        <w:i w:val="0"/>
        <w:sz w:val="22"/>
      </w:rPr>
    </w:lvl>
    <w:lvl w:ilvl="7">
      <w:start w:val="1"/>
      <w:numFmt w:val="decimal"/>
      <w:pStyle w:val="WerksmansAnnex8"/>
      <w:lvlText w:val="%1.%2.%3.%4.%5.%6.%7.%8"/>
      <w:lvlJc w:val="left"/>
      <w:pPr>
        <w:tabs>
          <w:tab w:val="num" w:pos="4082"/>
        </w:tabs>
        <w:ind w:left="4082" w:hanging="4082"/>
      </w:pPr>
      <w:rPr>
        <w:rFonts w:ascii="Arial" w:hAnsi="Arial" w:hint="default"/>
        <w:b w:val="0"/>
        <w:i w:val="0"/>
        <w:sz w:val="22"/>
      </w:rPr>
    </w:lvl>
    <w:lvl w:ilvl="8">
      <w:start w:val="1"/>
      <w:numFmt w:val="decimal"/>
      <w:pStyle w:val="WerksmansAnnex9"/>
      <w:lvlText w:val="%1.%2.%3.%4.%5.%6.%7.%8.%9"/>
      <w:lvlJc w:val="left"/>
      <w:pPr>
        <w:tabs>
          <w:tab w:val="num" w:pos="4593"/>
        </w:tabs>
        <w:ind w:left="4593" w:hanging="4593"/>
      </w:pPr>
      <w:rPr>
        <w:rFonts w:ascii="Arial" w:hAnsi="Arial" w:hint="default"/>
        <w:b w:val="0"/>
        <w:i w:val="0"/>
        <w:sz w:val="22"/>
      </w:rPr>
    </w:lvl>
  </w:abstractNum>
  <w:abstractNum w:abstractNumId="138" w15:restartNumberingAfterBreak="0">
    <w:nsid w:val="74FE146F"/>
    <w:multiLevelType w:val="multilevel"/>
    <w:tmpl w:val="44FCF408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139" w15:restartNumberingAfterBreak="0">
    <w:nsid w:val="7502282E"/>
    <w:multiLevelType w:val="multilevel"/>
    <w:tmpl w:val="0E78956E"/>
    <w:lvl w:ilvl="0">
      <w:start w:val="1"/>
      <w:numFmt w:val="lowerLetter"/>
      <w:lvlText w:val="%1)"/>
      <w:lvlJc w:val="left"/>
      <w:pPr>
        <w:ind w:left="1584" w:hanging="360"/>
      </w:p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</w:lvl>
    <w:lvl w:ilvl="3">
      <w:start w:val="1"/>
      <w:numFmt w:val="decimal"/>
      <w:lvlText w:val="%1.%2.%3.%4."/>
      <w:lvlJc w:val="left"/>
      <w:pPr>
        <w:ind w:left="2952" w:hanging="648"/>
      </w:pPr>
    </w:lvl>
    <w:lvl w:ilvl="4">
      <w:start w:val="1"/>
      <w:numFmt w:val="decimal"/>
      <w:lvlText w:val="%1.%2.%3.%4.%5."/>
      <w:lvlJc w:val="left"/>
      <w:pPr>
        <w:ind w:left="3456" w:hanging="792"/>
      </w:pPr>
    </w:lvl>
    <w:lvl w:ilvl="5">
      <w:start w:val="1"/>
      <w:numFmt w:val="decimal"/>
      <w:lvlText w:val="%1.%2.%3.%4.%5.%6."/>
      <w:lvlJc w:val="left"/>
      <w:pPr>
        <w:ind w:left="3960" w:hanging="936"/>
      </w:p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140" w15:restartNumberingAfterBreak="0">
    <w:nsid w:val="770C67C5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82C0C21"/>
    <w:multiLevelType w:val="multilevel"/>
    <w:tmpl w:val="BF70B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2" w15:restartNumberingAfterBreak="0">
    <w:nsid w:val="792B2715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9D3533F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A777AF1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B524469"/>
    <w:multiLevelType w:val="multilevel"/>
    <w:tmpl w:val="0809001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BC211D0"/>
    <w:multiLevelType w:val="multilevel"/>
    <w:tmpl w:val="98F69EA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7" w15:restartNumberingAfterBreak="0">
    <w:nsid w:val="7CC3213C"/>
    <w:multiLevelType w:val="multilevel"/>
    <w:tmpl w:val="C46E67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8" w15:restartNumberingAfterBreak="0">
    <w:nsid w:val="7D2C4B60"/>
    <w:multiLevelType w:val="multilevel"/>
    <w:tmpl w:val="BF70B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9" w15:restartNumberingAfterBreak="0">
    <w:nsid w:val="7D4400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0" w15:restartNumberingAfterBreak="0">
    <w:nsid w:val="7E7D49AA"/>
    <w:multiLevelType w:val="multilevel"/>
    <w:tmpl w:val="6E8C6F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1" w15:restartNumberingAfterBreak="0">
    <w:nsid w:val="7F6C1CCC"/>
    <w:multiLevelType w:val="multilevel"/>
    <w:tmpl w:val="D68673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7FB526CF"/>
    <w:multiLevelType w:val="hybridMultilevel"/>
    <w:tmpl w:val="111CAC88"/>
    <w:lvl w:ilvl="0" w:tplc="132A80F2">
      <w:start w:val="1"/>
      <w:numFmt w:val="lowerLetter"/>
      <w:pStyle w:val="Heading5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061717">
    <w:abstractNumId w:val="116"/>
  </w:num>
  <w:num w:numId="2" w16cid:durableId="1344357844">
    <w:abstractNumId w:val="66"/>
  </w:num>
  <w:num w:numId="3" w16cid:durableId="1576935738">
    <w:abstractNumId w:val="78"/>
  </w:num>
  <w:num w:numId="4" w16cid:durableId="204021981">
    <w:abstractNumId w:val="72"/>
  </w:num>
  <w:num w:numId="5" w16cid:durableId="1502575203">
    <w:abstractNumId w:val="102"/>
  </w:num>
  <w:num w:numId="6" w16cid:durableId="530147730">
    <w:abstractNumId w:val="88"/>
  </w:num>
  <w:num w:numId="7" w16cid:durableId="1891723266">
    <w:abstractNumId w:val="45"/>
  </w:num>
  <w:num w:numId="8" w16cid:durableId="1582984449">
    <w:abstractNumId w:val="10"/>
  </w:num>
  <w:num w:numId="9" w16cid:durableId="489295761">
    <w:abstractNumId w:val="24"/>
  </w:num>
  <w:num w:numId="10" w16cid:durableId="1044671844">
    <w:abstractNumId w:val="115"/>
  </w:num>
  <w:num w:numId="11" w16cid:durableId="981540963">
    <w:abstractNumId w:val="41"/>
  </w:num>
  <w:num w:numId="12" w16cid:durableId="328215714">
    <w:abstractNumId w:val="132"/>
  </w:num>
  <w:num w:numId="13" w16cid:durableId="80566189">
    <w:abstractNumId w:val="106"/>
  </w:num>
  <w:num w:numId="14" w16cid:durableId="1556351121">
    <w:abstractNumId w:val="100"/>
  </w:num>
  <w:num w:numId="15" w16cid:durableId="1201473151">
    <w:abstractNumId w:val="114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16" w16cid:durableId="1811480858">
    <w:abstractNumId w:val="143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17" w16cid:durableId="873813876">
    <w:abstractNumId w:val="94"/>
  </w:num>
  <w:num w:numId="18" w16cid:durableId="1875579975">
    <w:abstractNumId w:val="23"/>
  </w:num>
  <w:num w:numId="19" w16cid:durableId="680200368">
    <w:abstractNumId w:val="152"/>
  </w:num>
  <w:num w:numId="20" w16cid:durableId="108742830">
    <w:abstractNumId w:val="2"/>
  </w:num>
  <w:num w:numId="21" w16cid:durableId="600382283">
    <w:abstractNumId w:val="107"/>
  </w:num>
  <w:num w:numId="22" w16cid:durableId="443156013">
    <w:abstractNumId w:val="34"/>
  </w:num>
  <w:num w:numId="23" w16cid:durableId="1419520976">
    <w:abstractNumId w:val="109"/>
  </w:num>
  <w:num w:numId="24" w16cid:durableId="2033846352">
    <w:abstractNumId w:val="104"/>
  </w:num>
  <w:num w:numId="25" w16cid:durableId="1443112907">
    <w:abstractNumId w:val="86"/>
  </w:num>
  <w:num w:numId="26" w16cid:durableId="1154103333">
    <w:abstractNumId w:val="118"/>
  </w:num>
  <w:num w:numId="27" w16cid:durableId="1811365278">
    <w:abstractNumId w:val="53"/>
  </w:num>
  <w:num w:numId="28" w16cid:durableId="44373803">
    <w:abstractNumId w:val="44"/>
  </w:num>
  <w:num w:numId="29" w16cid:durableId="2145846219">
    <w:abstractNumId w:val="12"/>
  </w:num>
  <w:num w:numId="30" w16cid:durableId="115100428">
    <w:abstractNumId w:val="59"/>
  </w:num>
  <w:num w:numId="31" w16cid:durableId="1238710959">
    <w:abstractNumId w:val="49"/>
  </w:num>
  <w:num w:numId="32" w16cid:durableId="135533444">
    <w:abstractNumId w:val="28"/>
  </w:num>
  <w:num w:numId="33" w16cid:durableId="1453326749">
    <w:abstractNumId w:val="77"/>
  </w:num>
  <w:num w:numId="34" w16cid:durableId="890654958">
    <w:abstractNumId w:val="8"/>
  </w:num>
  <w:num w:numId="35" w16cid:durableId="949706388">
    <w:abstractNumId w:val="94"/>
  </w:num>
  <w:num w:numId="36" w16cid:durableId="398096972">
    <w:abstractNumId w:val="108"/>
  </w:num>
  <w:num w:numId="37" w16cid:durableId="840237126">
    <w:abstractNumId w:val="5"/>
  </w:num>
  <w:num w:numId="38" w16cid:durableId="1432972575">
    <w:abstractNumId w:val="15"/>
  </w:num>
  <w:num w:numId="39" w16cid:durableId="1545214615">
    <w:abstractNumId w:val="121"/>
  </w:num>
  <w:num w:numId="40" w16cid:durableId="465048689">
    <w:abstractNumId w:val="5"/>
    <w:lvlOverride w:ilvl="0">
      <w:startOverride w:val="4"/>
    </w:lvlOverride>
  </w:num>
  <w:num w:numId="41" w16cid:durableId="935600846">
    <w:abstractNumId w:val="148"/>
  </w:num>
  <w:num w:numId="42" w16cid:durableId="1734623432">
    <w:abstractNumId w:val="141"/>
  </w:num>
  <w:num w:numId="43" w16cid:durableId="81999812">
    <w:abstractNumId w:val="48"/>
  </w:num>
  <w:num w:numId="44" w16cid:durableId="3409149">
    <w:abstractNumId w:val="36"/>
  </w:num>
  <w:num w:numId="45" w16cid:durableId="421996154">
    <w:abstractNumId w:val="134"/>
  </w:num>
  <w:num w:numId="46" w16cid:durableId="531262535">
    <w:abstractNumId w:val="84"/>
  </w:num>
  <w:num w:numId="47" w16cid:durableId="1845895848">
    <w:abstractNumId w:val="82"/>
  </w:num>
  <w:num w:numId="48" w16cid:durableId="2124960752">
    <w:abstractNumId w:val="4"/>
  </w:num>
  <w:num w:numId="49" w16cid:durableId="2081560690">
    <w:abstractNumId w:val="32"/>
  </w:num>
  <w:num w:numId="50" w16cid:durableId="124205747">
    <w:abstractNumId w:val="31"/>
  </w:num>
  <w:num w:numId="51" w16cid:durableId="713652840">
    <w:abstractNumId w:val="58"/>
  </w:num>
  <w:num w:numId="52" w16cid:durableId="1278215483">
    <w:abstractNumId w:val="105"/>
  </w:num>
  <w:num w:numId="53" w16cid:durableId="1132016800">
    <w:abstractNumId w:val="25"/>
  </w:num>
  <w:num w:numId="54" w16cid:durableId="2105609991">
    <w:abstractNumId w:val="57"/>
  </w:num>
  <w:num w:numId="55" w16cid:durableId="862978357">
    <w:abstractNumId w:val="7"/>
  </w:num>
  <w:num w:numId="56" w16cid:durableId="1146051638">
    <w:abstractNumId w:val="98"/>
  </w:num>
  <w:num w:numId="57" w16cid:durableId="988747338">
    <w:abstractNumId w:val="90"/>
  </w:num>
  <w:num w:numId="58" w16cid:durableId="1425419407">
    <w:abstractNumId w:val="73"/>
  </w:num>
  <w:num w:numId="59" w16cid:durableId="835653987">
    <w:abstractNumId w:val="85"/>
  </w:num>
  <w:num w:numId="60" w16cid:durableId="462623125">
    <w:abstractNumId w:val="19"/>
  </w:num>
  <w:num w:numId="61" w16cid:durableId="358045365">
    <w:abstractNumId w:val="29"/>
  </w:num>
  <w:num w:numId="62" w16cid:durableId="412746671">
    <w:abstractNumId w:val="17"/>
  </w:num>
  <w:num w:numId="63" w16cid:durableId="1067797982">
    <w:abstractNumId w:val="83"/>
  </w:num>
  <w:num w:numId="64" w16cid:durableId="680855501">
    <w:abstractNumId w:val="130"/>
  </w:num>
  <w:num w:numId="65" w16cid:durableId="1772505453">
    <w:abstractNumId w:val="33"/>
  </w:num>
  <w:num w:numId="66" w16cid:durableId="1499616091">
    <w:abstractNumId w:val="39"/>
  </w:num>
  <w:num w:numId="67" w16cid:durableId="2031451625">
    <w:abstractNumId w:val="38"/>
  </w:num>
  <w:num w:numId="68" w16cid:durableId="1073627960">
    <w:abstractNumId w:val="21"/>
  </w:num>
  <w:num w:numId="69" w16cid:durableId="1347050033">
    <w:abstractNumId w:val="92"/>
  </w:num>
  <w:num w:numId="70" w16cid:durableId="333148673">
    <w:abstractNumId w:val="123"/>
  </w:num>
  <w:num w:numId="71" w16cid:durableId="1662729872">
    <w:abstractNumId w:val="101"/>
  </w:num>
  <w:num w:numId="72" w16cid:durableId="1914201421">
    <w:abstractNumId w:val="11"/>
  </w:num>
  <w:num w:numId="73" w16cid:durableId="1486704160">
    <w:abstractNumId w:val="127"/>
  </w:num>
  <w:num w:numId="74" w16cid:durableId="383483188">
    <w:abstractNumId w:val="142"/>
  </w:num>
  <w:num w:numId="75" w16cid:durableId="1216770364">
    <w:abstractNumId w:val="93"/>
  </w:num>
  <w:num w:numId="76" w16cid:durableId="361521499">
    <w:abstractNumId w:val="74"/>
  </w:num>
  <w:num w:numId="77" w16cid:durableId="1557816276">
    <w:abstractNumId w:val="151"/>
  </w:num>
  <w:num w:numId="78" w16cid:durableId="288514484">
    <w:abstractNumId w:val="9"/>
  </w:num>
  <w:num w:numId="79" w16cid:durableId="189414678">
    <w:abstractNumId w:val="51"/>
  </w:num>
  <w:num w:numId="80" w16cid:durableId="1530872176">
    <w:abstractNumId w:val="62"/>
  </w:num>
  <w:num w:numId="81" w16cid:durableId="1135639253">
    <w:abstractNumId w:val="13"/>
  </w:num>
  <w:num w:numId="82" w16cid:durableId="1456949982">
    <w:abstractNumId w:val="133"/>
  </w:num>
  <w:num w:numId="83" w16cid:durableId="255595965">
    <w:abstractNumId w:val="65"/>
  </w:num>
  <w:num w:numId="84" w16cid:durableId="115147032">
    <w:abstractNumId w:val="71"/>
  </w:num>
  <w:num w:numId="85" w16cid:durableId="221523016">
    <w:abstractNumId w:val="3"/>
  </w:num>
  <w:num w:numId="86" w16cid:durableId="531919071">
    <w:abstractNumId w:val="117"/>
  </w:num>
  <w:num w:numId="87" w16cid:durableId="1511143909">
    <w:abstractNumId w:val="95"/>
  </w:num>
  <w:num w:numId="88" w16cid:durableId="2107310542">
    <w:abstractNumId w:val="144"/>
  </w:num>
  <w:num w:numId="89" w16cid:durableId="1653678515">
    <w:abstractNumId w:val="0"/>
  </w:num>
  <w:num w:numId="90" w16cid:durableId="744572393">
    <w:abstractNumId w:val="138"/>
  </w:num>
  <w:num w:numId="91" w16cid:durableId="561605189">
    <w:abstractNumId w:val="140"/>
  </w:num>
  <w:num w:numId="92" w16cid:durableId="224728200">
    <w:abstractNumId w:val="80"/>
  </w:num>
  <w:num w:numId="93" w16cid:durableId="1629899275">
    <w:abstractNumId w:val="103"/>
  </w:num>
  <w:num w:numId="94" w16cid:durableId="828987613">
    <w:abstractNumId w:val="37"/>
  </w:num>
  <w:num w:numId="95" w16cid:durableId="521549694">
    <w:abstractNumId w:val="52"/>
  </w:num>
  <w:num w:numId="96" w16cid:durableId="349383171">
    <w:abstractNumId w:val="129"/>
  </w:num>
  <w:num w:numId="97" w16cid:durableId="831749875">
    <w:abstractNumId w:val="149"/>
  </w:num>
  <w:num w:numId="98" w16cid:durableId="2038462432">
    <w:abstractNumId w:val="43"/>
  </w:num>
  <w:num w:numId="99" w16cid:durableId="969477051">
    <w:abstractNumId w:val="87"/>
  </w:num>
  <w:num w:numId="100" w16cid:durableId="1994410145">
    <w:abstractNumId w:val="40"/>
  </w:num>
  <w:num w:numId="101" w16cid:durableId="528375833">
    <w:abstractNumId w:val="112"/>
  </w:num>
  <w:num w:numId="102" w16cid:durableId="1673022568">
    <w:abstractNumId w:val="128"/>
  </w:num>
  <w:num w:numId="103" w16cid:durableId="774207337">
    <w:abstractNumId w:val="150"/>
  </w:num>
  <w:num w:numId="104" w16cid:durableId="312376145">
    <w:abstractNumId w:val="64"/>
  </w:num>
  <w:num w:numId="105" w16cid:durableId="1288781420">
    <w:abstractNumId w:val="75"/>
  </w:num>
  <w:num w:numId="106" w16cid:durableId="1413425763">
    <w:abstractNumId w:val="97"/>
  </w:num>
  <w:num w:numId="107" w16cid:durableId="115829487">
    <w:abstractNumId w:val="22"/>
  </w:num>
  <w:num w:numId="108" w16cid:durableId="1507091312">
    <w:abstractNumId w:val="35"/>
  </w:num>
  <w:num w:numId="109" w16cid:durableId="1218980505">
    <w:abstractNumId w:val="125"/>
  </w:num>
  <w:num w:numId="110" w16cid:durableId="2005469430">
    <w:abstractNumId w:val="136"/>
  </w:num>
  <w:num w:numId="111" w16cid:durableId="1727993814">
    <w:abstractNumId w:val="47"/>
  </w:num>
  <w:num w:numId="112" w16cid:durableId="94329765">
    <w:abstractNumId w:val="69"/>
  </w:num>
  <w:num w:numId="113" w16cid:durableId="2086146833">
    <w:abstractNumId w:val="135"/>
  </w:num>
  <w:num w:numId="114" w16cid:durableId="6837566">
    <w:abstractNumId w:val="126"/>
  </w:num>
  <w:num w:numId="115" w16cid:durableId="411006762">
    <w:abstractNumId w:val="55"/>
  </w:num>
  <w:num w:numId="116" w16cid:durableId="429398777">
    <w:abstractNumId w:val="139"/>
  </w:num>
  <w:num w:numId="117" w16cid:durableId="537085479">
    <w:abstractNumId w:val="26"/>
  </w:num>
  <w:num w:numId="118" w16cid:durableId="860780229">
    <w:abstractNumId w:val="70"/>
  </w:num>
  <w:num w:numId="119" w16cid:durableId="1313757821">
    <w:abstractNumId w:val="50"/>
  </w:num>
  <w:num w:numId="120" w16cid:durableId="2096437785">
    <w:abstractNumId w:val="119"/>
  </w:num>
  <w:num w:numId="121" w16cid:durableId="1226376549">
    <w:abstractNumId w:val="42"/>
  </w:num>
  <w:num w:numId="122" w16cid:durableId="4600442">
    <w:abstractNumId w:val="61"/>
  </w:num>
  <w:num w:numId="123" w16cid:durableId="480737177">
    <w:abstractNumId w:val="20"/>
  </w:num>
  <w:num w:numId="124" w16cid:durableId="146561062">
    <w:abstractNumId w:val="145"/>
  </w:num>
  <w:num w:numId="125" w16cid:durableId="388774264">
    <w:abstractNumId w:val="122"/>
  </w:num>
  <w:num w:numId="126" w16cid:durableId="1286815528">
    <w:abstractNumId w:val="124"/>
  </w:num>
  <w:num w:numId="127" w16cid:durableId="1790660910">
    <w:abstractNumId w:val="137"/>
  </w:num>
  <w:num w:numId="128" w16cid:durableId="934871171">
    <w:abstractNumId w:val="89"/>
  </w:num>
  <w:num w:numId="129" w16cid:durableId="1553035389">
    <w:abstractNumId w:val="99"/>
  </w:num>
  <w:num w:numId="130" w16cid:durableId="2018651106">
    <w:abstractNumId w:val="60"/>
  </w:num>
  <w:num w:numId="131" w16cid:durableId="2081978219">
    <w:abstractNumId w:val="18"/>
  </w:num>
  <w:num w:numId="132" w16cid:durableId="1177889355">
    <w:abstractNumId w:val="96"/>
    <w:lvlOverride w:ilvl="1">
      <w:lvl w:ilvl="1">
        <w:start w:val="1"/>
        <w:numFmt w:val="decimal"/>
        <w:isLgl/>
        <w:lvlText w:val="%1.%2.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</w:num>
  <w:num w:numId="133" w16cid:durableId="815493099">
    <w:abstractNumId w:val="113"/>
  </w:num>
  <w:num w:numId="134" w16cid:durableId="1272974344">
    <w:abstractNumId w:val="68"/>
  </w:num>
  <w:num w:numId="135" w16cid:durableId="1813905854">
    <w:abstractNumId w:val="27"/>
  </w:num>
  <w:num w:numId="136" w16cid:durableId="462188344">
    <w:abstractNumId w:val="6"/>
  </w:num>
  <w:num w:numId="137" w16cid:durableId="773595309">
    <w:abstractNumId w:val="63"/>
  </w:num>
  <w:num w:numId="138" w16cid:durableId="1651639032">
    <w:abstractNumId w:val="1"/>
  </w:num>
  <w:num w:numId="139" w16cid:durableId="2054688851">
    <w:abstractNumId w:val="111"/>
  </w:num>
  <w:num w:numId="140" w16cid:durableId="1765416143">
    <w:abstractNumId w:val="120"/>
  </w:num>
  <w:num w:numId="141" w16cid:durableId="1294678106">
    <w:abstractNumId w:val="16"/>
  </w:num>
  <w:num w:numId="142" w16cid:durableId="567765370">
    <w:abstractNumId w:val="81"/>
  </w:num>
  <w:num w:numId="143" w16cid:durableId="839081707">
    <w:abstractNumId w:val="76"/>
  </w:num>
  <w:num w:numId="144" w16cid:durableId="1759788511">
    <w:abstractNumId w:val="110"/>
  </w:num>
  <w:num w:numId="145" w16cid:durableId="475876667">
    <w:abstractNumId w:val="14"/>
  </w:num>
  <w:num w:numId="146" w16cid:durableId="977105294">
    <w:abstractNumId w:val="46"/>
  </w:num>
  <w:num w:numId="147" w16cid:durableId="565148656">
    <w:abstractNumId w:val="147"/>
  </w:num>
  <w:num w:numId="148" w16cid:durableId="508720278">
    <w:abstractNumId w:val="131"/>
  </w:num>
  <w:num w:numId="149" w16cid:durableId="1677272377">
    <w:abstractNumId w:val="79"/>
  </w:num>
  <w:num w:numId="150" w16cid:durableId="140730251">
    <w:abstractNumId w:val="30"/>
  </w:num>
  <w:num w:numId="151" w16cid:durableId="1826897554">
    <w:abstractNumId w:val="67"/>
  </w:num>
  <w:num w:numId="152" w16cid:durableId="405763555">
    <w:abstractNumId w:val="91"/>
  </w:num>
  <w:num w:numId="153" w16cid:durableId="242689649">
    <w:abstractNumId w:val="146"/>
  </w:num>
  <w:num w:numId="154" w16cid:durableId="1389063125">
    <w:abstractNumId w:val="54"/>
  </w:num>
  <w:num w:numId="155" w16cid:durableId="148192091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09"/>
    <w:rsid w:val="0001120B"/>
    <w:rsid w:val="000115E4"/>
    <w:rsid w:val="00016364"/>
    <w:rsid w:val="000266D3"/>
    <w:rsid w:val="00027839"/>
    <w:rsid w:val="00051837"/>
    <w:rsid w:val="00062693"/>
    <w:rsid w:val="00063213"/>
    <w:rsid w:val="000727E8"/>
    <w:rsid w:val="00074E45"/>
    <w:rsid w:val="000965B6"/>
    <w:rsid w:val="000A5BA8"/>
    <w:rsid w:val="000C0DFD"/>
    <w:rsid w:val="000C73D5"/>
    <w:rsid w:val="000C7A40"/>
    <w:rsid w:val="000E45D9"/>
    <w:rsid w:val="000F1DF1"/>
    <w:rsid w:val="000F3EC5"/>
    <w:rsid w:val="000F798D"/>
    <w:rsid w:val="00121D7A"/>
    <w:rsid w:val="001547EF"/>
    <w:rsid w:val="00181385"/>
    <w:rsid w:val="00182B6E"/>
    <w:rsid w:val="00187143"/>
    <w:rsid w:val="001950C9"/>
    <w:rsid w:val="00197129"/>
    <w:rsid w:val="001A0D66"/>
    <w:rsid w:val="001A2DFD"/>
    <w:rsid w:val="001A6EA3"/>
    <w:rsid w:val="001A770C"/>
    <w:rsid w:val="001B3091"/>
    <w:rsid w:val="001B3109"/>
    <w:rsid w:val="001B5C84"/>
    <w:rsid w:val="001C1484"/>
    <w:rsid w:val="001C29DF"/>
    <w:rsid w:val="001C39DB"/>
    <w:rsid w:val="001C5B05"/>
    <w:rsid w:val="001D31F7"/>
    <w:rsid w:val="001E133D"/>
    <w:rsid w:val="002007FD"/>
    <w:rsid w:val="002120F2"/>
    <w:rsid w:val="00215EAA"/>
    <w:rsid w:val="00226E73"/>
    <w:rsid w:val="00234973"/>
    <w:rsid w:val="00247BF9"/>
    <w:rsid w:val="00252FF8"/>
    <w:rsid w:val="00253A54"/>
    <w:rsid w:val="00257B4D"/>
    <w:rsid w:val="002600EA"/>
    <w:rsid w:val="00260C42"/>
    <w:rsid w:val="00261430"/>
    <w:rsid w:val="0029113F"/>
    <w:rsid w:val="00291B64"/>
    <w:rsid w:val="00296AD7"/>
    <w:rsid w:val="002A035A"/>
    <w:rsid w:val="002A2E14"/>
    <w:rsid w:val="002B3768"/>
    <w:rsid w:val="002D007A"/>
    <w:rsid w:val="002D2E7B"/>
    <w:rsid w:val="002D5F8D"/>
    <w:rsid w:val="002E19B2"/>
    <w:rsid w:val="002E32B0"/>
    <w:rsid w:val="00302F26"/>
    <w:rsid w:val="00312017"/>
    <w:rsid w:val="00315E17"/>
    <w:rsid w:val="00320D04"/>
    <w:rsid w:val="00321B49"/>
    <w:rsid w:val="00340268"/>
    <w:rsid w:val="00341A90"/>
    <w:rsid w:val="0034540B"/>
    <w:rsid w:val="00346883"/>
    <w:rsid w:val="00362B5A"/>
    <w:rsid w:val="00377050"/>
    <w:rsid w:val="00387F55"/>
    <w:rsid w:val="00397407"/>
    <w:rsid w:val="003A5169"/>
    <w:rsid w:val="003A7D8E"/>
    <w:rsid w:val="003B17CE"/>
    <w:rsid w:val="003B48F6"/>
    <w:rsid w:val="003B776E"/>
    <w:rsid w:val="003B7F4A"/>
    <w:rsid w:val="003C5DA7"/>
    <w:rsid w:val="003D07ED"/>
    <w:rsid w:val="003D22BA"/>
    <w:rsid w:val="003E333F"/>
    <w:rsid w:val="003E7A78"/>
    <w:rsid w:val="003E7DFF"/>
    <w:rsid w:val="004029E1"/>
    <w:rsid w:val="004352BD"/>
    <w:rsid w:val="00442BC0"/>
    <w:rsid w:val="00443D96"/>
    <w:rsid w:val="00463E4F"/>
    <w:rsid w:val="00467919"/>
    <w:rsid w:val="0047127B"/>
    <w:rsid w:val="00477180"/>
    <w:rsid w:val="00477B59"/>
    <w:rsid w:val="00480F61"/>
    <w:rsid w:val="004917D6"/>
    <w:rsid w:val="004A53C8"/>
    <w:rsid w:val="004A6516"/>
    <w:rsid w:val="004B19F4"/>
    <w:rsid w:val="004B67A9"/>
    <w:rsid w:val="004D163F"/>
    <w:rsid w:val="004D47A5"/>
    <w:rsid w:val="004E0ADF"/>
    <w:rsid w:val="00502502"/>
    <w:rsid w:val="00502C50"/>
    <w:rsid w:val="00513ADF"/>
    <w:rsid w:val="00520A97"/>
    <w:rsid w:val="005236C3"/>
    <w:rsid w:val="00526C48"/>
    <w:rsid w:val="00542F4C"/>
    <w:rsid w:val="00544D19"/>
    <w:rsid w:val="00546474"/>
    <w:rsid w:val="005557DC"/>
    <w:rsid w:val="0056222C"/>
    <w:rsid w:val="005A07DC"/>
    <w:rsid w:val="005B08E7"/>
    <w:rsid w:val="005B633B"/>
    <w:rsid w:val="005C3EDE"/>
    <w:rsid w:val="005C6DA7"/>
    <w:rsid w:val="005F09C8"/>
    <w:rsid w:val="006133F2"/>
    <w:rsid w:val="0061474C"/>
    <w:rsid w:val="00616CFC"/>
    <w:rsid w:val="00620962"/>
    <w:rsid w:val="006217CF"/>
    <w:rsid w:val="006246F6"/>
    <w:rsid w:val="00625473"/>
    <w:rsid w:val="0062642B"/>
    <w:rsid w:val="006318D9"/>
    <w:rsid w:val="006410B9"/>
    <w:rsid w:val="006475AE"/>
    <w:rsid w:val="006477EF"/>
    <w:rsid w:val="00656EC0"/>
    <w:rsid w:val="00673E12"/>
    <w:rsid w:val="00674B29"/>
    <w:rsid w:val="00674C62"/>
    <w:rsid w:val="00681CCA"/>
    <w:rsid w:val="00683884"/>
    <w:rsid w:val="00685719"/>
    <w:rsid w:val="00685DEF"/>
    <w:rsid w:val="00686246"/>
    <w:rsid w:val="00691628"/>
    <w:rsid w:val="006A0A40"/>
    <w:rsid w:val="006A1D5F"/>
    <w:rsid w:val="006A1F48"/>
    <w:rsid w:val="006B0DCE"/>
    <w:rsid w:val="006B1725"/>
    <w:rsid w:val="006B2619"/>
    <w:rsid w:val="006C175F"/>
    <w:rsid w:val="006C735E"/>
    <w:rsid w:val="006D03FF"/>
    <w:rsid w:val="006D31E9"/>
    <w:rsid w:val="006D4D41"/>
    <w:rsid w:val="006E3E5E"/>
    <w:rsid w:val="006F08DB"/>
    <w:rsid w:val="007009FD"/>
    <w:rsid w:val="00701B35"/>
    <w:rsid w:val="00704C82"/>
    <w:rsid w:val="00713B46"/>
    <w:rsid w:val="00714EED"/>
    <w:rsid w:val="00715B14"/>
    <w:rsid w:val="007227CC"/>
    <w:rsid w:val="007238FA"/>
    <w:rsid w:val="00732206"/>
    <w:rsid w:val="00737164"/>
    <w:rsid w:val="00742345"/>
    <w:rsid w:val="00745305"/>
    <w:rsid w:val="00745399"/>
    <w:rsid w:val="00752EBD"/>
    <w:rsid w:val="00755A9F"/>
    <w:rsid w:val="0077672B"/>
    <w:rsid w:val="00791F19"/>
    <w:rsid w:val="007A441D"/>
    <w:rsid w:val="007A44FD"/>
    <w:rsid w:val="007B1B37"/>
    <w:rsid w:val="007D1B08"/>
    <w:rsid w:val="007D22C2"/>
    <w:rsid w:val="007D29DA"/>
    <w:rsid w:val="007E41E6"/>
    <w:rsid w:val="007E6976"/>
    <w:rsid w:val="007F10CB"/>
    <w:rsid w:val="00807DCD"/>
    <w:rsid w:val="00820752"/>
    <w:rsid w:val="00823295"/>
    <w:rsid w:val="00830BD2"/>
    <w:rsid w:val="008473DE"/>
    <w:rsid w:val="0085161A"/>
    <w:rsid w:val="008522F4"/>
    <w:rsid w:val="00860005"/>
    <w:rsid w:val="00866459"/>
    <w:rsid w:val="008709F4"/>
    <w:rsid w:val="0089176C"/>
    <w:rsid w:val="00894C77"/>
    <w:rsid w:val="00895250"/>
    <w:rsid w:val="008960BB"/>
    <w:rsid w:val="008A2A48"/>
    <w:rsid w:val="008B33FB"/>
    <w:rsid w:val="008B58C7"/>
    <w:rsid w:val="008C1B69"/>
    <w:rsid w:val="008E6F46"/>
    <w:rsid w:val="008F38F3"/>
    <w:rsid w:val="008F5C06"/>
    <w:rsid w:val="00903C97"/>
    <w:rsid w:val="00925E6D"/>
    <w:rsid w:val="00935249"/>
    <w:rsid w:val="00945864"/>
    <w:rsid w:val="009505BF"/>
    <w:rsid w:val="00972648"/>
    <w:rsid w:val="00977095"/>
    <w:rsid w:val="009859EC"/>
    <w:rsid w:val="009876C1"/>
    <w:rsid w:val="009A5424"/>
    <w:rsid w:val="009B732A"/>
    <w:rsid w:val="009C03DC"/>
    <w:rsid w:val="009D2F89"/>
    <w:rsid w:val="009D64E5"/>
    <w:rsid w:val="009D7957"/>
    <w:rsid w:val="009E6063"/>
    <w:rsid w:val="009F397D"/>
    <w:rsid w:val="009F466D"/>
    <w:rsid w:val="009F4A5A"/>
    <w:rsid w:val="009F6CF0"/>
    <w:rsid w:val="00A05EC8"/>
    <w:rsid w:val="00A065AA"/>
    <w:rsid w:val="00A07DA5"/>
    <w:rsid w:val="00A12BB6"/>
    <w:rsid w:val="00A133A4"/>
    <w:rsid w:val="00A139BC"/>
    <w:rsid w:val="00A21491"/>
    <w:rsid w:val="00A31E21"/>
    <w:rsid w:val="00A33475"/>
    <w:rsid w:val="00A37BB6"/>
    <w:rsid w:val="00A5297B"/>
    <w:rsid w:val="00A52EAD"/>
    <w:rsid w:val="00A63BD0"/>
    <w:rsid w:val="00A76EB9"/>
    <w:rsid w:val="00A808DB"/>
    <w:rsid w:val="00A904ED"/>
    <w:rsid w:val="00A91641"/>
    <w:rsid w:val="00A95905"/>
    <w:rsid w:val="00AA44A9"/>
    <w:rsid w:val="00AD194E"/>
    <w:rsid w:val="00AD2EA8"/>
    <w:rsid w:val="00AD649A"/>
    <w:rsid w:val="00AE15BE"/>
    <w:rsid w:val="00AF0E1D"/>
    <w:rsid w:val="00AF7E61"/>
    <w:rsid w:val="00B02CF6"/>
    <w:rsid w:val="00B05B91"/>
    <w:rsid w:val="00B12C08"/>
    <w:rsid w:val="00B13CBD"/>
    <w:rsid w:val="00B15E99"/>
    <w:rsid w:val="00B40D16"/>
    <w:rsid w:val="00B444F3"/>
    <w:rsid w:val="00B4643F"/>
    <w:rsid w:val="00B478DA"/>
    <w:rsid w:val="00B561F5"/>
    <w:rsid w:val="00B600B0"/>
    <w:rsid w:val="00B61820"/>
    <w:rsid w:val="00B64658"/>
    <w:rsid w:val="00B767F8"/>
    <w:rsid w:val="00B7789F"/>
    <w:rsid w:val="00B90F82"/>
    <w:rsid w:val="00B954F1"/>
    <w:rsid w:val="00B96C34"/>
    <w:rsid w:val="00BA1477"/>
    <w:rsid w:val="00BA557C"/>
    <w:rsid w:val="00BC1B77"/>
    <w:rsid w:val="00BC5C6D"/>
    <w:rsid w:val="00BC780D"/>
    <w:rsid w:val="00BD3F82"/>
    <w:rsid w:val="00BD47CE"/>
    <w:rsid w:val="00BD551E"/>
    <w:rsid w:val="00BF0D98"/>
    <w:rsid w:val="00BF3A07"/>
    <w:rsid w:val="00C03752"/>
    <w:rsid w:val="00C03BB0"/>
    <w:rsid w:val="00C04AAD"/>
    <w:rsid w:val="00C251D7"/>
    <w:rsid w:val="00C26171"/>
    <w:rsid w:val="00C30B79"/>
    <w:rsid w:val="00C409CC"/>
    <w:rsid w:val="00C47DE9"/>
    <w:rsid w:val="00C53BFC"/>
    <w:rsid w:val="00C62FEA"/>
    <w:rsid w:val="00C7109F"/>
    <w:rsid w:val="00C80EC3"/>
    <w:rsid w:val="00C82C39"/>
    <w:rsid w:val="00C92089"/>
    <w:rsid w:val="00CB6E27"/>
    <w:rsid w:val="00CD7CD8"/>
    <w:rsid w:val="00CF5430"/>
    <w:rsid w:val="00D02409"/>
    <w:rsid w:val="00D04298"/>
    <w:rsid w:val="00D1085F"/>
    <w:rsid w:val="00D114AB"/>
    <w:rsid w:val="00D11A67"/>
    <w:rsid w:val="00D12E11"/>
    <w:rsid w:val="00D23E64"/>
    <w:rsid w:val="00D2727B"/>
    <w:rsid w:val="00D277EA"/>
    <w:rsid w:val="00D32890"/>
    <w:rsid w:val="00D3459B"/>
    <w:rsid w:val="00D3571B"/>
    <w:rsid w:val="00D37287"/>
    <w:rsid w:val="00D425CE"/>
    <w:rsid w:val="00D574F0"/>
    <w:rsid w:val="00D579AD"/>
    <w:rsid w:val="00D63509"/>
    <w:rsid w:val="00D6383C"/>
    <w:rsid w:val="00D63F9E"/>
    <w:rsid w:val="00D7180E"/>
    <w:rsid w:val="00D841C8"/>
    <w:rsid w:val="00D869CE"/>
    <w:rsid w:val="00D904F4"/>
    <w:rsid w:val="00D93E67"/>
    <w:rsid w:val="00D960A7"/>
    <w:rsid w:val="00DA6B8D"/>
    <w:rsid w:val="00DA72C5"/>
    <w:rsid w:val="00DB2085"/>
    <w:rsid w:val="00DB4664"/>
    <w:rsid w:val="00DB56B0"/>
    <w:rsid w:val="00DB7C44"/>
    <w:rsid w:val="00DC51AF"/>
    <w:rsid w:val="00DD2A23"/>
    <w:rsid w:val="00DD7478"/>
    <w:rsid w:val="00DF07DF"/>
    <w:rsid w:val="00DF287A"/>
    <w:rsid w:val="00DF2F38"/>
    <w:rsid w:val="00E009D2"/>
    <w:rsid w:val="00E026D3"/>
    <w:rsid w:val="00E06E75"/>
    <w:rsid w:val="00E07ABB"/>
    <w:rsid w:val="00E14ABD"/>
    <w:rsid w:val="00E15A53"/>
    <w:rsid w:val="00E22836"/>
    <w:rsid w:val="00E22BE0"/>
    <w:rsid w:val="00E23746"/>
    <w:rsid w:val="00E42472"/>
    <w:rsid w:val="00E45F1A"/>
    <w:rsid w:val="00E528A9"/>
    <w:rsid w:val="00E65322"/>
    <w:rsid w:val="00E65488"/>
    <w:rsid w:val="00E75390"/>
    <w:rsid w:val="00E90FA4"/>
    <w:rsid w:val="00E938B4"/>
    <w:rsid w:val="00E93D1E"/>
    <w:rsid w:val="00E94382"/>
    <w:rsid w:val="00E95077"/>
    <w:rsid w:val="00E968A9"/>
    <w:rsid w:val="00E979C3"/>
    <w:rsid w:val="00EA2DDF"/>
    <w:rsid w:val="00EA6218"/>
    <w:rsid w:val="00EB0640"/>
    <w:rsid w:val="00EB543F"/>
    <w:rsid w:val="00EB72D0"/>
    <w:rsid w:val="00EE2083"/>
    <w:rsid w:val="00EE328B"/>
    <w:rsid w:val="00EF1FEF"/>
    <w:rsid w:val="00EF2688"/>
    <w:rsid w:val="00EF768A"/>
    <w:rsid w:val="00F04C92"/>
    <w:rsid w:val="00F15D5E"/>
    <w:rsid w:val="00F4512F"/>
    <w:rsid w:val="00F532FE"/>
    <w:rsid w:val="00F60769"/>
    <w:rsid w:val="00F620FC"/>
    <w:rsid w:val="00F6330B"/>
    <w:rsid w:val="00F66221"/>
    <w:rsid w:val="00F73E7D"/>
    <w:rsid w:val="00F81EC1"/>
    <w:rsid w:val="00F83534"/>
    <w:rsid w:val="00F86FFF"/>
    <w:rsid w:val="00F904A8"/>
    <w:rsid w:val="00F90A45"/>
    <w:rsid w:val="00F94009"/>
    <w:rsid w:val="00FB51FF"/>
    <w:rsid w:val="00FC5EB1"/>
    <w:rsid w:val="00FD50BB"/>
    <w:rsid w:val="00FE0AD8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3D2640B"/>
  <w15:chartTrackingRefBased/>
  <w15:docId w15:val="{66D1AAB8-F686-442F-9A83-44E8B2DB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ver Page Title"/>
    <w:qFormat/>
    <w:rsid w:val="00F73E7D"/>
    <w:pPr>
      <w:spacing w:line="480" w:lineRule="auto"/>
      <w:jc w:val="center"/>
    </w:pPr>
    <w:rPr>
      <w:rFonts w:ascii="Montserrat" w:hAnsi="Montserra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8D9"/>
    <w:pPr>
      <w:numPr>
        <w:numId w:val="10"/>
      </w:numPr>
      <w:spacing w:before="300" w:after="200" w:line="240" w:lineRule="auto"/>
      <w:ind w:hanging="720"/>
      <w:jc w:val="left"/>
      <w:outlineLvl w:val="0"/>
    </w:pPr>
    <w:rPr>
      <w:rFonts w:cs="Times New Roman (Body CS)"/>
      <w:b/>
      <w:color w:val="274477" w:themeColor="text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45"/>
    <w:pPr>
      <w:keepNext/>
      <w:keepLines/>
      <w:numPr>
        <w:ilvl w:val="1"/>
        <w:numId w:val="10"/>
      </w:numPr>
      <w:spacing w:before="500" w:after="200" w:line="360" w:lineRule="auto"/>
      <w:ind w:left="720"/>
      <w:jc w:val="left"/>
      <w:outlineLvl w:val="1"/>
    </w:pPr>
    <w:rPr>
      <w:rFonts w:eastAsiaTheme="majorEastAsia" w:cs="Times New Roman (Headings CS)"/>
      <w:b/>
      <w:color w:val="274477" w:themeColor="text2"/>
      <w:kern w:val="1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A45"/>
    <w:pPr>
      <w:keepNext/>
      <w:keepLines/>
      <w:numPr>
        <w:ilvl w:val="2"/>
        <w:numId w:val="10"/>
      </w:numPr>
      <w:spacing w:before="400" w:after="200" w:line="360" w:lineRule="auto"/>
      <w:ind w:left="720" w:hanging="720"/>
      <w:jc w:val="left"/>
      <w:outlineLvl w:val="2"/>
    </w:pPr>
    <w:rPr>
      <w:rFonts w:eastAsiaTheme="majorEastAsia" w:cstheme="majorBidi"/>
      <w:b/>
      <w:color w:val="274477" w:themeColor="text2"/>
      <w:sz w:val="24"/>
      <w:szCs w:val="28"/>
    </w:rPr>
  </w:style>
  <w:style w:type="paragraph" w:styleId="Heading4">
    <w:name w:val="heading 4"/>
    <w:basedOn w:val="Title"/>
    <w:next w:val="Normal"/>
    <w:link w:val="Heading4Char"/>
    <w:uiPriority w:val="9"/>
    <w:unhideWhenUsed/>
    <w:qFormat/>
    <w:rsid w:val="00F90A45"/>
    <w:pPr>
      <w:numPr>
        <w:ilvl w:val="3"/>
        <w:numId w:val="17"/>
      </w:numPr>
      <w:ind w:left="720" w:hanging="720"/>
      <w:outlineLvl w:val="3"/>
    </w:pPr>
    <w:rPr>
      <w:rFonts w:ascii="Montserrat" w:hAnsi="Montserrat" w:cs="Times New Roman (Headings CS)"/>
      <w:b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0A45"/>
    <w:pPr>
      <w:keepNext/>
      <w:keepLines/>
      <w:numPr>
        <w:numId w:val="19"/>
      </w:numPr>
      <w:spacing w:before="80" w:after="40"/>
      <w:ind w:hanging="720"/>
      <w:jc w:val="left"/>
      <w:outlineLvl w:val="4"/>
    </w:pPr>
    <w:rPr>
      <w:rFonts w:eastAsiaTheme="majorEastAsia" w:cstheme="majorBidi"/>
      <w:b/>
      <w:color w:val="274477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0A45"/>
    <w:pPr>
      <w:keepNext/>
      <w:keepLines/>
      <w:numPr>
        <w:numId w:val="20"/>
      </w:numPr>
      <w:spacing w:before="40"/>
      <w:ind w:left="720" w:hanging="720"/>
      <w:jc w:val="left"/>
      <w:outlineLvl w:val="5"/>
    </w:pPr>
    <w:rPr>
      <w:rFonts w:eastAsiaTheme="majorEastAsia" w:cstheme="majorBidi"/>
      <w:b/>
      <w:iCs/>
      <w:color w:val="274477" w:themeColor="text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77"/>
    <w:pPr>
      <w:keepNext/>
      <w:keepLines/>
      <w:spacing w:before="40"/>
      <w:outlineLvl w:val="6"/>
    </w:pPr>
    <w:rPr>
      <w:rFonts w:eastAsiaTheme="majorEastAsia" w:cstheme="majorBidi"/>
      <w:color w:val="274477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actionJunction">
    <w:name w:val="Transaction Junction"/>
    <w:basedOn w:val="Normal"/>
    <w:rsid w:val="00745305"/>
    <w:pPr>
      <w:widowControl w:val="0"/>
      <w:autoSpaceDE w:val="0"/>
      <w:autoSpaceDN w:val="0"/>
      <w:spacing w:before="121" w:after="120"/>
      <w:ind w:left="859"/>
    </w:pPr>
    <w:rPr>
      <w:rFonts w:eastAsia="Calibri" w:cs="Calibri"/>
      <w:color w:val="000000" w:themeColor="text1"/>
      <w:spacing w:val="-2"/>
      <w:w w:val="120"/>
      <w:kern w:val="0"/>
      <w:szCs w:val="22"/>
      <w14:ligatures w14:val="none"/>
    </w:rPr>
  </w:style>
  <w:style w:type="numbering" w:customStyle="1" w:styleId="CurrentList3">
    <w:name w:val="Current List3"/>
    <w:uiPriority w:val="99"/>
    <w:rsid w:val="00FE0AD8"/>
  </w:style>
  <w:style w:type="paragraph" w:customStyle="1" w:styleId="BodyText1">
    <w:name w:val="Body Text1"/>
    <w:basedOn w:val="Normal"/>
    <w:qFormat/>
    <w:rsid w:val="00E65488"/>
    <w:pPr>
      <w:spacing w:before="160" w:line="360" w:lineRule="auto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6318D9"/>
    <w:rPr>
      <w:rFonts w:ascii="Montserrat" w:hAnsi="Montserrat" w:cs="Times New Roman (Body CS)"/>
      <w:b/>
      <w:color w:val="274477" w:themeColor="text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90A45"/>
    <w:rPr>
      <w:rFonts w:ascii="Montserrat" w:eastAsiaTheme="majorEastAsia" w:hAnsi="Montserrat" w:cs="Times New Roman (Headings CS)"/>
      <w:b/>
      <w:color w:val="274477" w:themeColor="text2"/>
      <w:kern w:val="1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A45"/>
    <w:rPr>
      <w:rFonts w:ascii="Montserrat" w:eastAsiaTheme="majorEastAsia" w:hAnsi="Montserrat" w:cstheme="majorBidi"/>
      <w:b/>
      <w:color w:val="274477" w:themeColor="text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0A45"/>
    <w:rPr>
      <w:rFonts w:ascii="Montserrat" w:eastAsiaTheme="majorEastAsia" w:hAnsi="Montserrat" w:cs="Times New Roman (Headings CS)"/>
      <w:b/>
      <w:bCs/>
      <w:noProof/>
      <w:color w:val="274477" w:themeColor="text2"/>
      <w:spacing w:val="-10"/>
      <w:kern w:val="28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F90A45"/>
    <w:rPr>
      <w:rFonts w:ascii="Montserrat" w:eastAsiaTheme="majorEastAsia" w:hAnsi="Montserrat" w:cstheme="majorBidi"/>
      <w:b/>
      <w:color w:val="274477" w:themeColor="text2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90A45"/>
    <w:rPr>
      <w:rFonts w:ascii="Montserrat" w:eastAsiaTheme="majorEastAsia" w:hAnsi="Montserrat" w:cstheme="majorBidi"/>
      <w:b/>
      <w:iCs/>
      <w:color w:val="274477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77"/>
    <w:rPr>
      <w:rFonts w:ascii="Montserrat" w:eastAsiaTheme="majorEastAsia" w:hAnsi="Montserrat" w:cstheme="majorBidi"/>
      <w:color w:val="274477" w:themeColor="text2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05"/>
    <w:rPr>
      <w:rFonts w:ascii="Montserrat" w:eastAsiaTheme="majorEastAsia" w:hAnsi="Montserrat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05"/>
    <w:rPr>
      <w:rFonts w:ascii="Montserrat" w:eastAsiaTheme="majorEastAsia" w:hAnsi="Montserrat" w:cstheme="majorBidi"/>
      <w:color w:val="272727" w:themeColor="text1" w:themeTint="D8"/>
      <w:sz w:val="28"/>
    </w:rPr>
  </w:style>
  <w:style w:type="paragraph" w:styleId="Title">
    <w:name w:val="Title"/>
    <w:aliases w:val="Document Title"/>
    <w:basedOn w:val="Normal"/>
    <w:next w:val="Normal"/>
    <w:link w:val="TitleChar"/>
    <w:uiPriority w:val="10"/>
    <w:qFormat/>
    <w:rsid w:val="00F15D5E"/>
    <w:pPr>
      <w:spacing w:before="280" w:after="400" w:line="360" w:lineRule="auto"/>
      <w:contextualSpacing/>
      <w:jc w:val="left"/>
    </w:pPr>
    <w:rPr>
      <w:rFonts w:ascii="Montserrat SemiBold" w:eastAsiaTheme="majorEastAsia" w:hAnsi="Montserrat SemiBold" w:cstheme="majorBidi"/>
      <w:bCs/>
      <w:noProof/>
      <w:color w:val="274477" w:themeColor="text2"/>
      <w:spacing w:val="-10"/>
      <w:kern w:val="28"/>
      <w:sz w:val="70"/>
      <w:szCs w:val="70"/>
    </w:rPr>
  </w:style>
  <w:style w:type="character" w:customStyle="1" w:styleId="TitleChar">
    <w:name w:val="Title Char"/>
    <w:aliases w:val="Document Title Char"/>
    <w:basedOn w:val="DefaultParagraphFont"/>
    <w:link w:val="Title"/>
    <w:uiPriority w:val="10"/>
    <w:rsid w:val="00F15D5E"/>
    <w:rPr>
      <w:rFonts w:ascii="Montserrat SemiBold" w:eastAsiaTheme="majorEastAsia" w:hAnsi="Montserrat SemiBold" w:cstheme="majorBidi"/>
      <w:bCs/>
      <w:noProof/>
      <w:color w:val="274477" w:themeColor="text2"/>
      <w:spacing w:val="-10"/>
      <w:kern w:val="28"/>
      <w:sz w:val="70"/>
      <w:szCs w:val="70"/>
    </w:rPr>
  </w:style>
  <w:style w:type="paragraph" w:styleId="Subtitle">
    <w:name w:val="Subtitle"/>
    <w:aliases w:val="Document Subtitle"/>
    <w:basedOn w:val="Normal"/>
    <w:next w:val="Normal"/>
    <w:link w:val="SubtitleChar"/>
    <w:uiPriority w:val="11"/>
    <w:qFormat/>
    <w:rsid w:val="001C1484"/>
    <w:pPr>
      <w:numPr>
        <w:ilvl w:val="1"/>
      </w:numPr>
    </w:pPr>
    <w:rPr>
      <w:rFonts w:eastAsiaTheme="majorEastAsia" w:cs="Times New Roman (Headings CS)"/>
      <w:color w:val="000000" w:themeColor="text1"/>
      <w:sz w:val="20"/>
      <w:szCs w:val="28"/>
    </w:rPr>
  </w:style>
  <w:style w:type="character" w:customStyle="1" w:styleId="SubtitleChar">
    <w:name w:val="Subtitle Char"/>
    <w:aliases w:val="Document Subtitle Char"/>
    <w:basedOn w:val="DefaultParagraphFont"/>
    <w:link w:val="Subtitle"/>
    <w:uiPriority w:val="11"/>
    <w:rsid w:val="001C1484"/>
    <w:rPr>
      <w:rFonts w:ascii="Montserrat" w:eastAsiaTheme="majorEastAsia" w:hAnsi="Montserrat" w:cs="Times New Roman (Headings CS)"/>
      <w:color w:val="000000" w:themeColor="text1"/>
      <w:sz w:val="20"/>
      <w:szCs w:val="28"/>
    </w:rPr>
  </w:style>
  <w:style w:type="character" w:styleId="Strong">
    <w:name w:val="Strong"/>
    <w:basedOn w:val="DefaultParagraphFont"/>
    <w:uiPriority w:val="22"/>
    <w:qFormat/>
    <w:rsid w:val="00BC1B77"/>
    <w:rPr>
      <w:rFonts w:ascii="Montserrat" w:hAnsi="Montserrat"/>
      <w:b/>
      <w:bCs/>
      <w:sz w:val="24"/>
    </w:rPr>
  </w:style>
  <w:style w:type="paragraph" w:styleId="NoSpacing">
    <w:name w:val="No Spacing"/>
    <w:link w:val="NoSpacingChar"/>
    <w:uiPriority w:val="1"/>
    <w:qFormat/>
    <w:rsid w:val="0074530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5305"/>
    <w:rPr>
      <w:rFonts w:ascii="Montserrat" w:eastAsiaTheme="minorEastAsia" w:hAnsi="Montserrat"/>
      <w:kern w:val="0"/>
      <w:sz w:val="22"/>
      <w:szCs w:val="22"/>
      <w:lang w:eastAsia="zh-CN"/>
      <w14:ligatures w14:val="none"/>
    </w:rPr>
  </w:style>
  <w:style w:type="paragraph" w:styleId="ListParagraph">
    <w:name w:val="List Paragraph"/>
    <w:basedOn w:val="Normal"/>
    <w:qFormat/>
    <w:rsid w:val="00FD50BB"/>
    <w:pPr>
      <w:numPr>
        <w:numId w:val="21"/>
      </w:numPr>
      <w:spacing w:line="360" w:lineRule="auto"/>
      <w:ind w:left="1077" w:hanging="357"/>
      <w:contextualSpacing/>
      <w:jc w:val="left"/>
    </w:pPr>
    <w:rPr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9F6CF0"/>
    <w:pPr>
      <w:spacing w:before="160"/>
    </w:pPr>
    <w:rPr>
      <w:iCs/>
      <w:color w:val="274477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9F6CF0"/>
    <w:rPr>
      <w:rFonts w:ascii="Montserrat" w:hAnsi="Montserrat"/>
      <w:iCs/>
      <w:color w:val="274477" w:themeColor="text2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F6"/>
    <w:rPr>
      <w:rFonts w:ascii="Montserrat SemiBold" w:hAnsi="Montserrat SemiBold" w:cs="Times New Roman (Body CS)"/>
      <w:color w:val="274477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F6"/>
    <w:rPr>
      <w:rFonts w:ascii="Montserrat SemiBold" w:hAnsi="Montserrat SemiBold" w:cs="Times New Roman (Body CS)"/>
      <w:color w:val="274477" w:themeColor="text2"/>
      <w:sz w:val="28"/>
    </w:rPr>
  </w:style>
  <w:style w:type="character" w:styleId="IntenseEmphasis">
    <w:name w:val="Intense Emphasis"/>
    <w:basedOn w:val="DefaultParagraphFont"/>
    <w:uiPriority w:val="21"/>
    <w:qFormat/>
    <w:rsid w:val="00EA2DDF"/>
    <w:rPr>
      <w:rFonts w:ascii="Montserrat" w:hAnsi="Montserrat"/>
      <w:b/>
      <w:bCs/>
      <w:i w:val="0"/>
      <w:iCs/>
      <w:caps/>
      <w:color w:val="00C1FF" w:themeColor="accent1"/>
      <w:sz w:val="28"/>
    </w:rPr>
  </w:style>
  <w:style w:type="character" w:styleId="IntenseReference">
    <w:name w:val="Intense Reference"/>
    <w:basedOn w:val="DefaultParagraphFont"/>
    <w:uiPriority w:val="32"/>
    <w:qFormat/>
    <w:rsid w:val="009F6CF0"/>
    <w:rPr>
      <w:rFonts w:ascii="Montserrat" w:hAnsi="Montserrat"/>
      <w:b/>
      <w:bCs/>
      <w:smallCaps/>
      <w:color w:val="274477" w:themeColor="text2"/>
      <w:spacing w:val="5"/>
      <w:sz w:val="22"/>
    </w:rPr>
  </w:style>
  <w:style w:type="paragraph" w:styleId="TOCHeading">
    <w:name w:val="TOC Heading"/>
    <w:aliases w:val="Big title"/>
    <w:basedOn w:val="Heading1"/>
    <w:next w:val="Normal"/>
    <w:uiPriority w:val="39"/>
    <w:unhideWhenUsed/>
    <w:qFormat/>
    <w:rsid w:val="00C80EC3"/>
    <w:pPr>
      <w:numPr>
        <w:numId w:val="0"/>
      </w:numPr>
      <w:spacing w:before="480" w:after="360" w:line="276" w:lineRule="auto"/>
      <w:outlineLvl w:val="9"/>
    </w:pPr>
    <w:rPr>
      <w:rFonts w:ascii="Montserrat SemiBold" w:hAnsi="Montserrat SemiBold"/>
      <w:bCs/>
      <w:kern w:val="0"/>
      <w:sz w:val="40"/>
      <w:szCs w:val="28"/>
      <w14:ligatures w14:val="none"/>
    </w:rPr>
  </w:style>
  <w:style w:type="numbering" w:customStyle="1" w:styleId="CurrentList4">
    <w:name w:val="Current List4"/>
    <w:uiPriority w:val="99"/>
    <w:rsid w:val="00D63509"/>
  </w:style>
  <w:style w:type="paragraph" w:styleId="Header">
    <w:name w:val="header"/>
    <w:basedOn w:val="Normal"/>
    <w:link w:val="HeaderChar"/>
    <w:uiPriority w:val="99"/>
    <w:unhideWhenUsed/>
    <w:rsid w:val="00AE15BE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197129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97129"/>
    <w:rPr>
      <w:rFonts w:ascii="Montserrat" w:hAnsi="Montserrat"/>
      <w:sz w:val="16"/>
    </w:rPr>
  </w:style>
  <w:style w:type="character" w:styleId="Hyperlink">
    <w:name w:val="Hyperlink"/>
    <w:basedOn w:val="DefaultParagraphFont"/>
    <w:uiPriority w:val="99"/>
    <w:unhideWhenUsed/>
    <w:rsid w:val="00197129"/>
    <w:rPr>
      <w:rFonts w:ascii="Montserrat" w:hAnsi="Montserrat"/>
      <w:color w:val="00C1FF" w:themeColor="hyperlink"/>
      <w:sz w:val="22"/>
      <w:u w:val="single"/>
    </w:rPr>
  </w:style>
  <w:style w:type="paragraph" w:styleId="TOC1">
    <w:name w:val="toc 1"/>
    <w:basedOn w:val="Normal"/>
    <w:next w:val="Normal"/>
    <w:uiPriority w:val="39"/>
    <w:unhideWhenUsed/>
    <w:qFormat/>
    <w:rsid w:val="00FD50BB"/>
    <w:pPr>
      <w:tabs>
        <w:tab w:val="left" w:pos="560"/>
        <w:tab w:val="right" w:leader="underscore" w:pos="9010"/>
      </w:tabs>
      <w:spacing w:before="120"/>
      <w:jc w:val="left"/>
    </w:pPr>
    <w:rPr>
      <w:bCs/>
      <w:iCs/>
      <w:sz w:val="24"/>
    </w:rPr>
  </w:style>
  <w:style w:type="paragraph" w:styleId="TOC2">
    <w:name w:val="toc 2"/>
    <w:basedOn w:val="Normal"/>
    <w:next w:val="Normal"/>
    <w:uiPriority w:val="39"/>
    <w:unhideWhenUsed/>
    <w:qFormat/>
    <w:rsid w:val="00FD50BB"/>
    <w:pPr>
      <w:spacing w:before="120"/>
      <w:ind w:left="280"/>
      <w:jc w:val="left"/>
    </w:pPr>
    <w:rPr>
      <w:bCs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FD50BB"/>
    <w:pPr>
      <w:ind w:left="560"/>
      <w:jc w:val="left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D50BB"/>
    <w:pPr>
      <w:ind w:left="84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D50BB"/>
    <w:pPr>
      <w:ind w:left="1120"/>
      <w:jc w:val="left"/>
    </w:pPr>
    <w:rPr>
      <w:sz w:val="20"/>
      <w:szCs w:val="20"/>
    </w:rPr>
  </w:style>
  <w:style w:type="paragraph" w:styleId="TOC6">
    <w:name w:val="toc 6"/>
    <w:basedOn w:val="Normal"/>
    <w:next w:val="Normal"/>
    <w:uiPriority w:val="39"/>
    <w:unhideWhenUsed/>
    <w:qFormat/>
    <w:rsid w:val="00EB72D0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B72D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B72D0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B72D0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296AD7"/>
    <w:pPr>
      <w:autoSpaceDE w:val="0"/>
      <w:autoSpaceDN w:val="0"/>
      <w:adjustRightInd w:val="0"/>
      <w:spacing w:line="360" w:lineRule="auto"/>
      <w:jc w:val="left"/>
      <w:textAlignment w:val="center"/>
    </w:pPr>
    <w:rPr>
      <w:rFonts w:cs="MinionPro-Regular"/>
      <w:color w:val="000000" w:themeColor="text1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E15BE"/>
    <w:rPr>
      <w:rFonts w:ascii="Montserrat" w:hAnsi="Montserrat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EB72D0"/>
    <w:rPr>
      <w:rFonts w:ascii="Montserrat" w:hAnsi="Montserrat"/>
      <w:sz w:val="22"/>
    </w:rPr>
  </w:style>
  <w:style w:type="character" w:styleId="SubtleEmphasis">
    <w:name w:val="Subtle Emphasis"/>
    <w:basedOn w:val="DefaultParagraphFont"/>
    <w:uiPriority w:val="19"/>
    <w:qFormat/>
    <w:rsid w:val="00F15D5E"/>
    <w:rPr>
      <w:rFonts w:ascii="Montserrat" w:hAnsi="Montserrat"/>
      <w:b/>
      <w:i w:val="0"/>
      <w:iCs/>
      <w:color w:val="274477" w:themeColor="text2"/>
      <w:sz w:val="20"/>
    </w:rPr>
  </w:style>
  <w:style w:type="numbering" w:styleId="111111">
    <w:name w:val="Outline List 2"/>
    <w:basedOn w:val="NoList"/>
    <w:uiPriority w:val="99"/>
    <w:semiHidden/>
    <w:unhideWhenUsed/>
    <w:rsid w:val="009C03DC"/>
  </w:style>
  <w:style w:type="character" w:styleId="Emphasis">
    <w:name w:val="Emphasis"/>
    <w:basedOn w:val="DefaultParagraphFont"/>
    <w:uiPriority w:val="20"/>
    <w:qFormat/>
    <w:rsid w:val="00685719"/>
    <w:rPr>
      <w:rFonts w:ascii="Montserrat" w:hAnsi="Montserrat"/>
      <w:i w:val="0"/>
      <w:iCs/>
      <w:sz w:val="28"/>
    </w:rPr>
  </w:style>
  <w:style w:type="numbering" w:customStyle="1" w:styleId="CurrentList1">
    <w:name w:val="Current List1"/>
    <w:uiPriority w:val="99"/>
    <w:rsid w:val="006C175F"/>
  </w:style>
  <w:style w:type="numbering" w:customStyle="1" w:styleId="CurrentList2">
    <w:name w:val="Current List2"/>
    <w:uiPriority w:val="99"/>
    <w:rsid w:val="00197129"/>
  </w:style>
  <w:style w:type="table" w:styleId="TableGrid">
    <w:name w:val="Table Grid"/>
    <w:basedOn w:val="TableNormal"/>
    <w:rsid w:val="001C5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64E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561F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42BC0"/>
  </w:style>
  <w:style w:type="character" w:styleId="HTMLCode">
    <w:name w:val="HTML Code"/>
    <w:basedOn w:val="DefaultParagraphFont"/>
    <w:uiPriority w:val="99"/>
    <w:semiHidden/>
    <w:unhideWhenUsed/>
    <w:rsid w:val="004E0ADF"/>
    <w:rPr>
      <w:rFonts w:ascii="Courier New" w:eastAsia="Times New Roman" w:hAnsi="Courier New" w:cs="Courier New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6CF0"/>
    <w:rPr>
      <w:smallCaps/>
      <w:color w:val="5A5A5A" w:themeColor="text1" w:themeTint="A5"/>
    </w:rPr>
  </w:style>
  <w:style w:type="character" w:customStyle="1" w:styleId="mentionstylementiondq5xl">
    <w:name w:val="mentionstyle_mention__dq5xl"/>
    <w:basedOn w:val="DefaultParagraphFont"/>
    <w:rsid w:val="009F6CF0"/>
  </w:style>
  <w:style w:type="paragraph" w:customStyle="1" w:styleId="DSLevel1">
    <w:name w:val="[DS] Level 1"/>
    <w:next w:val="TOC1"/>
    <w:autoRedefine/>
    <w:qFormat/>
    <w:rsid w:val="00477180"/>
    <w:pPr>
      <w:numPr>
        <w:numId w:val="37"/>
      </w:numPr>
      <w:spacing w:before="240" w:after="240"/>
      <w:jc w:val="both"/>
    </w:pPr>
    <w:rPr>
      <w:rFonts w:ascii="Calibri" w:eastAsia="Times New Roman" w:hAnsi="Calibri" w:cs="Times New Roman"/>
      <w:b/>
      <w:caps/>
      <w:kern w:val="0"/>
      <w:szCs w:val="22"/>
      <w:lang w:val="en-ZA" w:eastAsia="en-ZA"/>
      <w14:ligatures w14:val="none"/>
    </w:rPr>
  </w:style>
  <w:style w:type="paragraph" w:customStyle="1" w:styleId="DSLevel2">
    <w:name w:val="[DS] Level 2"/>
    <w:basedOn w:val="DSLevel1"/>
    <w:link w:val="DSLevel2Char"/>
    <w:autoRedefine/>
    <w:qFormat/>
    <w:rsid w:val="00477180"/>
    <w:pPr>
      <w:numPr>
        <w:ilvl w:val="1"/>
      </w:numPr>
      <w:spacing w:before="120" w:after="80" w:line="276" w:lineRule="auto"/>
    </w:pPr>
    <w:rPr>
      <w:rFonts w:asciiTheme="minorHAnsi" w:hAnsiTheme="minorHAnsi"/>
      <w:b w:val="0"/>
      <w:caps w:val="0"/>
      <w:sz w:val="22"/>
      <w:lang w:val="en-GB"/>
    </w:rPr>
  </w:style>
  <w:style w:type="paragraph" w:customStyle="1" w:styleId="DSLevel3">
    <w:name w:val="[DS] Level 3"/>
    <w:basedOn w:val="DSLevel2"/>
    <w:link w:val="DSLevel3Char"/>
    <w:autoRedefine/>
    <w:qFormat/>
    <w:rsid w:val="00477180"/>
    <w:pPr>
      <w:numPr>
        <w:ilvl w:val="2"/>
      </w:numPr>
      <w:tabs>
        <w:tab w:val="clear" w:pos="1651"/>
        <w:tab w:val="num" w:pos="360"/>
      </w:tabs>
      <w:spacing w:before="0" w:after="60" w:line="240" w:lineRule="auto"/>
      <w:ind w:left="2160" w:right="57" w:hanging="360"/>
      <w:jc w:val="left"/>
    </w:pPr>
  </w:style>
  <w:style w:type="paragraph" w:customStyle="1" w:styleId="DSLevel4">
    <w:name w:val="[DS] Level 4"/>
    <w:basedOn w:val="DSLevel3"/>
    <w:autoRedefine/>
    <w:qFormat/>
    <w:rsid w:val="00477180"/>
    <w:pPr>
      <w:numPr>
        <w:ilvl w:val="3"/>
      </w:numPr>
      <w:tabs>
        <w:tab w:val="clear" w:pos="2041"/>
        <w:tab w:val="num" w:pos="360"/>
      </w:tabs>
      <w:spacing w:before="20"/>
      <w:ind w:left="2880" w:hanging="360"/>
    </w:pPr>
  </w:style>
  <w:style w:type="character" w:customStyle="1" w:styleId="DSLevel2Char">
    <w:name w:val="[DS] Level 2 Char"/>
    <w:basedOn w:val="DefaultParagraphFont"/>
    <w:link w:val="DSLevel2"/>
    <w:rsid w:val="00477180"/>
    <w:rPr>
      <w:rFonts w:eastAsia="Times New Roman" w:cs="Times New Roman"/>
      <w:kern w:val="0"/>
      <w:sz w:val="22"/>
      <w:szCs w:val="22"/>
      <w:lang w:val="en-GB" w:eastAsia="en-ZA"/>
      <w14:ligatures w14:val="none"/>
    </w:rPr>
  </w:style>
  <w:style w:type="character" w:customStyle="1" w:styleId="DSLevel3Char">
    <w:name w:val="[DS] Level 3 Char"/>
    <w:basedOn w:val="DSLevel2Char"/>
    <w:link w:val="DSLevel3"/>
    <w:rsid w:val="00477180"/>
    <w:rPr>
      <w:rFonts w:eastAsia="Times New Roman" w:cs="Times New Roman"/>
      <w:kern w:val="0"/>
      <w:sz w:val="22"/>
      <w:szCs w:val="22"/>
      <w:lang w:val="en-GB" w:eastAsia="en-ZA"/>
      <w14:ligatures w14:val="none"/>
    </w:rPr>
  </w:style>
  <w:style w:type="table" w:styleId="PlainTable1">
    <w:name w:val="Plain Table 1"/>
    <w:basedOn w:val="TableNormal"/>
    <w:uiPriority w:val="41"/>
    <w:rsid w:val="000965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965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tyle1">
    <w:name w:val="Style1"/>
    <w:uiPriority w:val="99"/>
    <w:rsid w:val="00691628"/>
  </w:style>
  <w:style w:type="paragraph" w:styleId="BodyTextIndent">
    <w:name w:val="Body Text Indent"/>
    <w:basedOn w:val="Normal"/>
    <w:link w:val="BodyTextIndentChar"/>
    <w:autoRedefine/>
    <w:uiPriority w:val="99"/>
    <w:rsid w:val="00DD2A23"/>
    <w:pPr>
      <w:spacing w:line="288" w:lineRule="auto"/>
      <w:ind w:left="567"/>
      <w:jc w:val="both"/>
    </w:pPr>
    <w:rPr>
      <w:rFonts w:ascii="Times New Roman" w:eastAsia="Times New Roman" w:hAnsi="Times New Roman" w:cs="Times New Roman"/>
      <w:kern w:val="0"/>
      <w:sz w:val="16"/>
      <w:szCs w:val="16"/>
      <w:lang w:val="en-ZA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D2A23"/>
    <w:rPr>
      <w:rFonts w:ascii="Times New Roman" w:eastAsia="Times New Roman" w:hAnsi="Times New Roman" w:cs="Times New Roman"/>
      <w:kern w:val="0"/>
      <w:sz w:val="16"/>
      <w:szCs w:val="16"/>
      <w:lang w:val="en-ZA"/>
      <w14:ligatures w14:val="none"/>
    </w:rPr>
  </w:style>
  <w:style w:type="paragraph" w:customStyle="1" w:styleId="Body">
    <w:name w:val="Body"/>
    <w:rsid w:val="0047127B"/>
    <w:pPr>
      <w:pBdr>
        <w:top w:val="nil"/>
        <w:left w:val="nil"/>
        <w:bottom w:val="nil"/>
        <w:right w:val="nil"/>
        <w:between w:val="nil"/>
        <w:bar w:val="nil"/>
      </w:pBdr>
      <w:spacing w:before="120" w:line="288" w:lineRule="auto"/>
      <w:ind w:left="567"/>
      <w:jc w:val="both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en-ZA"/>
      <w14:ligatures w14:val="none"/>
    </w:rPr>
  </w:style>
  <w:style w:type="paragraph" w:customStyle="1" w:styleId="WerksmansAnnex1">
    <w:name w:val="Werksmans_Annex1"/>
    <w:basedOn w:val="Normal"/>
    <w:next w:val="Normal"/>
    <w:rsid w:val="009F4A5A"/>
    <w:pPr>
      <w:numPr>
        <w:numId w:val="127"/>
      </w:numPr>
      <w:tabs>
        <w:tab w:val="clear" w:pos="510"/>
        <w:tab w:val="num" w:pos="360"/>
      </w:tabs>
      <w:suppressAutoHyphens/>
      <w:spacing w:line="360" w:lineRule="auto"/>
      <w:ind w:left="0" w:firstLine="0"/>
      <w:jc w:val="both"/>
      <w:outlineLvl w:val="0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2">
    <w:name w:val="Werksmans_Annex2"/>
    <w:basedOn w:val="Normal"/>
    <w:next w:val="Normal"/>
    <w:rsid w:val="009F4A5A"/>
    <w:pPr>
      <w:numPr>
        <w:ilvl w:val="1"/>
        <w:numId w:val="127"/>
      </w:numPr>
      <w:tabs>
        <w:tab w:val="clear" w:pos="1021"/>
        <w:tab w:val="num" w:pos="360"/>
      </w:tabs>
      <w:suppressAutoHyphens/>
      <w:spacing w:line="360" w:lineRule="auto"/>
      <w:ind w:left="0" w:firstLine="0"/>
      <w:jc w:val="both"/>
      <w:outlineLvl w:val="1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3">
    <w:name w:val="Werksmans_Annex3"/>
    <w:basedOn w:val="Normal"/>
    <w:next w:val="Normal"/>
    <w:rsid w:val="009F4A5A"/>
    <w:pPr>
      <w:numPr>
        <w:ilvl w:val="2"/>
        <w:numId w:val="127"/>
      </w:numPr>
      <w:suppressAutoHyphens/>
      <w:spacing w:line="360" w:lineRule="auto"/>
      <w:jc w:val="both"/>
      <w:outlineLvl w:val="2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4">
    <w:name w:val="Werksmans_Annex4"/>
    <w:basedOn w:val="Normal"/>
    <w:next w:val="Normal"/>
    <w:rsid w:val="009F4A5A"/>
    <w:pPr>
      <w:numPr>
        <w:ilvl w:val="3"/>
        <w:numId w:val="127"/>
      </w:numPr>
      <w:tabs>
        <w:tab w:val="clear" w:pos="2041"/>
        <w:tab w:val="num" w:pos="360"/>
      </w:tabs>
      <w:suppressAutoHyphens/>
      <w:spacing w:line="360" w:lineRule="auto"/>
      <w:ind w:left="0" w:firstLine="0"/>
      <w:jc w:val="both"/>
      <w:outlineLvl w:val="3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5">
    <w:name w:val="Werksmans_Annex5"/>
    <w:basedOn w:val="Normal"/>
    <w:next w:val="Normal"/>
    <w:rsid w:val="009F4A5A"/>
    <w:pPr>
      <w:numPr>
        <w:ilvl w:val="4"/>
        <w:numId w:val="127"/>
      </w:numPr>
      <w:tabs>
        <w:tab w:val="clear" w:pos="2552"/>
        <w:tab w:val="num" w:pos="360"/>
      </w:tabs>
      <w:suppressAutoHyphens/>
      <w:spacing w:line="360" w:lineRule="auto"/>
      <w:ind w:left="0" w:firstLine="0"/>
      <w:jc w:val="both"/>
      <w:outlineLvl w:val="4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6">
    <w:name w:val="Werksmans_Annex6"/>
    <w:basedOn w:val="Normal"/>
    <w:next w:val="Normal"/>
    <w:rsid w:val="009F4A5A"/>
    <w:pPr>
      <w:numPr>
        <w:ilvl w:val="5"/>
        <w:numId w:val="127"/>
      </w:numPr>
      <w:tabs>
        <w:tab w:val="clear" w:pos="3062"/>
        <w:tab w:val="num" w:pos="360"/>
      </w:tabs>
      <w:suppressAutoHyphens/>
      <w:spacing w:line="360" w:lineRule="auto"/>
      <w:ind w:left="0" w:firstLine="0"/>
      <w:jc w:val="both"/>
      <w:outlineLvl w:val="5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7">
    <w:name w:val="Werksmans_Annex7"/>
    <w:basedOn w:val="Normal"/>
    <w:next w:val="Normal"/>
    <w:rsid w:val="009F4A5A"/>
    <w:pPr>
      <w:numPr>
        <w:ilvl w:val="6"/>
        <w:numId w:val="127"/>
      </w:numPr>
      <w:tabs>
        <w:tab w:val="clear" w:pos="3572"/>
        <w:tab w:val="num" w:pos="360"/>
      </w:tabs>
      <w:suppressAutoHyphens/>
      <w:spacing w:line="360" w:lineRule="auto"/>
      <w:ind w:left="0" w:firstLine="0"/>
      <w:jc w:val="both"/>
      <w:outlineLvl w:val="6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8">
    <w:name w:val="Werksmans_Annex8"/>
    <w:basedOn w:val="Normal"/>
    <w:next w:val="Normal"/>
    <w:rsid w:val="009F4A5A"/>
    <w:pPr>
      <w:numPr>
        <w:ilvl w:val="7"/>
        <w:numId w:val="127"/>
      </w:numPr>
      <w:tabs>
        <w:tab w:val="clear" w:pos="4082"/>
        <w:tab w:val="num" w:pos="360"/>
      </w:tabs>
      <w:suppressAutoHyphens/>
      <w:spacing w:line="360" w:lineRule="auto"/>
      <w:ind w:left="0" w:firstLine="0"/>
      <w:jc w:val="both"/>
      <w:outlineLvl w:val="7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  <w:style w:type="paragraph" w:customStyle="1" w:styleId="WerksmansAnnex9">
    <w:name w:val="Werksmans_Annex9"/>
    <w:basedOn w:val="Normal"/>
    <w:next w:val="Normal"/>
    <w:rsid w:val="009F4A5A"/>
    <w:pPr>
      <w:numPr>
        <w:ilvl w:val="8"/>
        <w:numId w:val="127"/>
      </w:numPr>
      <w:tabs>
        <w:tab w:val="clear" w:pos="4593"/>
        <w:tab w:val="num" w:pos="360"/>
      </w:tabs>
      <w:suppressAutoHyphens/>
      <w:spacing w:line="360" w:lineRule="auto"/>
      <w:ind w:left="0" w:firstLine="0"/>
      <w:jc w:val="both"/>
      <w:outlineLvl w:val="8"/>
    </w:pPr>
    <w:rPr>
      <w:rFonts w:ascii="Arial" w:eastAsia="Times New Roman" w:hAnsi="Arial" w:cs="Times New Roman"/>
      <w:snapToGrid w:val="0"/>
      <w:kern w:val="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1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3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8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51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9602130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61647435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l\OneDrive%20-%20Transaction%20Junction\Documents\Initiatives\Contracts\2023%20Modular%20contracts\2025\TJ%20Service%20Schedule%20-%20Integrated%20Payment%20Servic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274477"/>
      </a:dk2>
      <a:lt2>
        <a:srgbClr val="F0F5FA"/>
      </a:lt2>
      <a:accent1>
        <a:srgbClr val="00C1FF"/>
      </a:accent1>
      <a:accent2>
        <a:srgbClr val="002850"/>
      </a:accent2>
      <a:accent3>
        <a:srgbClr val="034EA2"/>
      </a:accent3>
      <a:accent4>
        <a:srgbClr val="08F9BA"/>
      </a:accent4>
      <a:accent5>
        <a:srgbClr val="C8C8D2"/>
      </a:accent5>
      <a:accent6>
        <a:srgbClr val="F0F5FA"/>
      </a:accent6>
      <a:hlink>
        <a:srgbClr val="00C1FF"/>
      </a:hlink>
      <a:folHlink>
        <a:srgbClr val="034E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D82DA-19BB-4441-8A53-584477889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TJ Service Schedule - Integrated Payment Services</Template>
  <TotalTime>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Luies</dc:creator>
  <cp:keywords/>
  <dc:description/>
  <cp:lastModifiedBy>Jonathan Luies</cp:lastModifiedBy>
  <cp:revision>12</cp:revision>
  <dcterms:created xsi:type="dcterms:W3CDTF">2026-04-09T12:00:00Z</dcterms:created>
  <dcterms:modified xsi:type="dcterms:W3CDTF">2026-04-09T12:14:00Z</dcterms:modified>
  <cp:category/>
</cp:coreProperties>
</file>